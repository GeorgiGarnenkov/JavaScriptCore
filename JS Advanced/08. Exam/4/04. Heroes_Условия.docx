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26BF3" w14:textId="7DF8D85A" w:rsidR="00A71C24" w:rsidRDefault="00A71C24" w:rsidP="000670BF">
      <w:pPr>
        <w:pStyle w:val="Heading1"/>
        <w:jc w:val="center"/>
        <w:rPr>
          <w:sz w:val="52"/>
          <w:szCs w:val="52"/>
        </w:rPr>
      </w:pPr>
      <w:r w:rsidRPr="000670BF">
        <w:rPr>
          <w:sz w:val="52"/>
          <w:szCs w:val="52"/>
        </w:rPr>
        <w:t>JS Advanced - Exam: 17.03.2019</w:t>
      </w:r>
    </w:p>
    <w:p w14:paraId="4E910049" w14:textId="7975439F" w:rsidR="007733A2" w:rsidRPr="007733A2" w:rsidRDefault="007733A2" w:rsidP="007733A2">
      <w:pPr>
        <w:rPr>
          <w:bCs/>
          <w:noProof/>
          <w:color w:val="7C380A"/>
          <w:sz w:val="36"/>
          <w:szCs w:val="36"/>
        </w:rPr>
      </w:pPr>
      <w:r>
        <w:rPr>
          <w:noProof/>
        </w:rPr>
        <w:t xml:space="preserve">Exam problems for the </w:t>
      </w:r>
      <w:hyperlink r:id="rId7" w:history="1">
        <w:r>
          <w:rPr>
            <w:rStyle w:val="Hyperlink"/>
            <w:noProof/>
          </w:rPr>
          <w:t>“JavaScript Advanced” course @ SoftUni</w:t>
        </w:r>
      </w:hyperlink>
      <w:r>
        <w:rPr>
          <w:noProof/>
        </w:rPr>
        <w:t xml:space="preserve">. Submit your solutions in the SoftUni </w:t>
      </w:r>
      <w:r w:rsidR="006A1459">
        <w:rPr>
          <w:noProof/>
        </w:rPr>
        <w:t>J</w:t>
      </w:r>
      <w:r>
        <w:rPr>
          <w:noProof/>
        </w:rPr>
        <w:t xml:space="preserve">udge system at </w:t>
      </w:r>
      <w:hyperlink r:id="rId8" w:history="1">
        <w:r>
          <w:rPr>
            <w:rStyle w:val="Hyperlink"/>
            <w:noProof/>
          </w:rPr>
          <w:t>https://judge.softuni.bg/Contests/1586/</w:t>
        </w:r>
      </w:hyperlink>
      <w:r>
        <w:rPr>
          <w:noProof/>
        </w:rPr>
        <w:t>.</w:t>
      </w:r>
    </w:p>
    <w:p w14:paraId="37F4103C" w14:textId="757855ED" w:rsidR="00A71C24" w:rsidRPr="000670BF" w:rsidRDefault="00F54CFE" w:rsidP="007733A2">
      <w:pPr>
        <w:pStyle w:val="Heading2"/>
        <w:numPr>
          <w:ilvl w:val="0"/>
          <w:numId w:val="0"/>
        </w:numPr>
      </w:pPr>
      <w:r>
        <w:t xml:space="preserve">Problem 4. </w:t>
      </w:r>
      <w:r w:rsidR="00A71C24" w:rsidRPr="000670BF">
        <w:t>Heroes</w:t>
      </w:r>
    </w:p>
    <w:p w14:paraId="370BFBC7" w14:textId="6A314698" w:rsidR="00FF0187" w:rsidRPr="00D52AAD" w:rsidRDefault="00FF0187" w:rsidP="00FF0187">
      <w:r w:rsidRPr="00341A69">
        <w:t xml:space="preserve">You have </w:t>
      </w:r>
      <w:r w:rsidRPr="00FF0187">
        <w:rPr>
          <w:b/>
        </w:rPr>
        <w:t>NO permission</w:t>
      </w:r>
      <w:r w:rsidRPr="00341A69">
        <w:t xml:space="preserve"> to directly change the given </w:t>
      </w:r>
      <w:r w:rsidR="00EB0667">
        <w:t>HTML</w:t>
      </w:r>
      <w:r w:rsidRPr="00341A69">
        <w:t xml:space="preserve"> </w:t>
      </w:r>
      <w:r w:rsidR="00EB0667">
        <w:t>file.</w:t>
      </w:r>
    </w:p>
    <w:p w14:paraId="43FC6817" w14:textId="77777777" w:rsidR="00A71C24" w:rsidRDefault="00A71C24" w:rsidP="00340582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444FBFAC" wp14:editId="02EEFB37">
            <wp:extent cx="6069815" cy="2015490"/>
            <wp:effectExtent l="19050" t="19050" r="2667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359" cy="2027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4A35B" w14:textId="77777777" w:rsidR="00A71C24" w:rsidRDefault="00A71C24" w:rsidP="00A71C24">
      <w:r>
        <w:t xml:space="preserve">This problem should support </w:t>
      </w:r>
      <w:r w:rsidRPr="007929C1">
        <w:rPr>
          <w:b/>
        </w:rPr>
        <w:t>three</w:t>
      </w:r>
      <w:r>
        <w:t xml:space="preserve"> </w:t>
      </w:r>
      <w:r w:rsidRPr="007929C1">
        <w:rPr>
          <w:b/>
        </w:rPr>
        <w:t>types</w:t>
      </w:r>
      <w:r>
        <w:t xml:space="preserve"> of functionality: </w:t>
      </w:r>
    </w:p>
    <w:p w14:paraId="7D5BAF40" w14:textId="77777777" w:rsidR="00A71C24" w:rsidRDefault="00A71C24" w:rsidP="00A71C24">
      <w:pPr>
        <w:pStyle w:val="ListParagraph"/>
        <w:numPr>
          <w:ilvl w:val="0"/>
          <w:numId w:val="20"/>
        </w:numPr>
        <w:spacing w:before="0" w:after="160" w:line="259" w:lineRule="auto"/>
      </w:pPr>
      <w:r w:rsidRPr="00D524AC">
        <w:rPr>
          <w:b/>
        </w:rPr>
        <w:t>Rebuild a kingdom</w:t>
      </w:r>
    </w:p>
    <w:p w14:paraId="415F183F" w14:textId="330F0EA9" w:rsidR="00A71C24" w:rsidRDefault="00A71C24" w:rsidP="00A71C24">
      <w:pPr>
        <w:pStyle w:val="ListParagraph"/>
        <w:numPr>
          <w:ilvl w:val="0"/>
          <w:numId w:val="20"/>
        </w:numPr>
        <w:spacing w:before="0" w:after="160" w:line="259" w:lineRule="auto"/>
      </w:pPr>
      <w:r w:rsidRPr="00D524AC">
        <w:rPr>
          <w:b/>
        </w:rPr>
        <w:t>Join kingdom</w:t>
      </w:r>
    </w:p>
    <w:p w14:paraId="7831F53C" w14:textId="77777777" w:rsidR="00A71C24" w:rsidRDefault="00A71C24" w:rsidP="00A71C24">
      <w:pPr>
        <w:pStyle w:val="ListParagraph"/>
        <w:numPr>
          <w:ilvl w:val="0"/>
          <w:numId w:val="20"/>
        </w:numPr>
        <w:spacing w:before="0" w:after="160" w:line="259" w:lineRule="auto"/>
      </w:pPr>
      <w:r w:rsidRPr="00D524AC">
        <w:rPr>
          <w:b/>
        </w:rPr>
        <w:t>War</w:t>
      </w:r>
    </w:p>
    <w:p w14:paraId="1B1D6A61" w14:textId="188C33DA" w:rsidR="00DF60F9" w:rsidRPr="00AA63CE" w:rsidRDefault="00A71C24" w:rsidP="00AA63CE">
      <w:pPr>
        <w:pStyle w:val="Heading3"/>
        <w:rPr>
          <w:rStyle w:val="Heading3Char"/>
        </w:rPr>
      </w:pPr>
      <w:r w:rsidRPr="00AA63CE">
        <w:rPr>
          <w:rStyle w:val="Heading3Char"/>
          <w:b/>
        </w:rPr>
        <w:t>Rebuild a kingdom</w:t>
      </w:r>
    </w:p>
    <w:p w14:paraId="5286BE6A" w14:textId="4EB0F1B9" w:rsidR="00DF60F9" w:rsidRPr="00055808" w:rsidRDefault="00DF60F9" w:rsidP="00DF60F9">
      <w:pPr>
        <w:pStyle w:val="ListParagraph"/>
        <w:numPr>
          <w:ilvl w:val="0"/>
          <w:numId w:val="18"/>
        </w:numPr>
        <w:spacing w:before="0" w:after="160" w:line="259" w:lineRule="auto"/>
        <w:rPr>
          <w:lang w:val="bg-BG"/>
        </w:rPr>
      </w:pPr>
      <w:r w:rsidRPr="000670BF">
        <w:rPr>
          <w:lang w:val="bg-BG"/>
        </w:rPr>
        <w:t>Т</w:t>
      </w:r>
      <w:r w:rsidRPr="000670BF">
        <w:t>he</w:t>
      </w:r>
      <w:r w:rsidRPr="00055808">
        <w:rPr>
          <w:b/>
        </w:rPr>
        <w:t xml:space="preserve"> king</w:t>
      </w:r>
      <w:r w:rsidR="00340582">
        <w:rPr>
          <w:b/>
        </w:rPr>
        <w:t>'</w:t>
      </w:r>
      <w:r w:rsidR="008A7A16">
        <w:rPr>
          <w:b/>
        </w:rPr>
        <w:t>s</w:t>
      </w:r>
      <w:r w:rsidRPr="00055808">
        <w:rPr>
          <w:b/>
        </w:rPr>
        <w:t xml:space="preserve"> name</w:t>
      </w:r>
      <w:r>
        <w:t xml:space="preserve"> should be</w:t>
      </w:r>
      <w:r w:rsidR="008A7A16">
        <w:t xml:space="preserve"> a</w:t>
      </w:r>
      <w:r>
        <w:t xml:space="preserve"> </w:t>
      </w:r>
      <w:r w:rsidR="00792D72">
        <w:rPr>
          <w:b/>
        </w:rPr>
        <w:t xml:space="preserve">string </w:t>
      </w:r>
      <w:r w:rsidR="00792D72">
        <w:t xml:space="preserve">with </w:t>
      </w:r>
      <w:r w:rsidR="00792D72" w:rsidRPr="00792D72">
        <w:rPr>
          <w:b/>
        </w:rPr>
        <w:t>length</w:t>
      </w:r>
      <w:r w:rsidR="00792D72">
        <w:t xml:space="preserve"> </w:t>
      </w:r>
      <w:r w:rsidR="00792D72" w:rsidRPr="00792D72">
        <w:rPr>
          <w:b/>
        </w:rPr>
        <w:t>greater</w:t>
      </w:r>
      <w:r w:rsidR="00792D72">
        <w:t xml:space="preserve"> or </w:t>
      </w:r>
      <w:r w:rsidR="00792D72" w:rsidRPr="00792D72">
        <w:rPr>
          <w:b/>
        </w:rPr>
        <w:t>equal</w:t>
      </w:r>
      <w:r w:rsidR="00792D72">
        <w:t xml:space="preserve"> than </w:t>
      </w:r>
      <w:r w:rsidR="00792D72" w:rsidRPr="00792D72">
        <w:rPr>
          <w:b/>
        </w:rPr>
        <w:t>two</w:t>
      </w:r>
      <w:r w:rsidR="00792D72">
        <w:t>.</w:t>
      </w:r>
    </w:p>
    <w:p w14:paraId="2F9A0286" w14:textId="52C8898A" w:rsidR="00A71C24" w:rsidRPr="00C64C1A" w:rsidRDefault="00DF60F9" w:rsidP="00C64C1A">
      <w:pPr>
        <w:pStyle w:val="ListParagraph"/>
        <w:numPr>
          <w:ilvl w:val="0"/>
          <w:numId w:val="18"/>
        </w:numPr>
        <w:spacing w:before="0" w:after="160" w:line="259" w:lineRule="auto"/>
        <w:rPr>
          <w:lang w:val="bg-BG"/>
        </w:rPr>
      </w:pPr>
      <w:r w:rsidRPr="000670BF">
        <w:t>The</w:t>
      </w:r>
      <w:r>
        <w:rPr>
          <w:b/>
        </w:rPr>
        <w:t xml:space="preserve"> k</w:t>
      </w:r>
      <w:r w:rsidRPr="00055808">
        <w:rPr>
          <w:b/>
        </w:rPr>
        <w:t>ingdom</w:t>
      </w:r>
      <w:r w:rsidR="004464BA">
        <w:rPr>
          <w:b/>
        </w:rPr>
        <w:t>'</w:t>
      </w:r>
      <w:r w:rsidR="008A7A16">
        <w:rPr>
          <w:b/>
        </w:rPr>
        <w:t>s</w:t>
      </w:r>
      <w:r w:rsidRPr="00055808">
        <w:rPr>
          <w:b/>
        </w:rPr>
        <w:t xml:space="preserve"> name</w:t>
      </w:r>
      <w:r>
        <w:t xml:space="preserve"> </w:t>
      </w:r>
      <w:r w:rsidR="008A7A16">
        <w:t xml:space="preserve">can </w:t>
      </w:r>
      <w:r>
        <w:t xml:space="preserve">be </w:t>
      </w:r>
      <w:r w:rsidRPr="000670BF">
        <w:rPr>
          <w:b/>
        </w:rPr>
        <w:t>one</w:t>
      </w:r>
      <w:r>
        <w:t xml:space="preserve"> </w:t>
      </w:r>
      <w:r w:rsidR="000D6ED7">
        <w:t>of</w:t>
      </w:r>
      <w:r w:rsidR="008A7A16">
        <w:t xml:space="preserve"> the</w:t>
      </w:r>
      <w:r>
        <w:t xml:space="preserve"> following:</w:t>
      </w:r>
      <w:r w:rsidR="007B3499">
        <w:t xml:space="preserve"> </w:t>
      </w:r>
      <w:r w:rsidRPr="004464BA">
        <w:rPr>
          <w:b/>
        </w:rPr>
        <w:t>CASTLE</w:t>
      </w:r>
      <w:r w:rsidRPr="00055808">
        <w:t xml:space="preserve">, </w:t>
      </w:r>
      <w:r w:rsidRPr="004464BA">
        <w:rPr>
          <w:b/>
        </w:rPr>
        <w:t>DUNGEON</w:t>
      </w:r>
      <w:r w:rsidRPr="00055808">
        <w:t xml:space="preserve">, </w:t>
      </w:r>
      <w:r w:rsidRPr="004464BA">
        <w:rPr>
          <w:b/>
        </w:rPr>
        <w:t>FORTRESS</w:t>
      </w:r>
      <w:r w:rsidRPr="00055808">
        <w:t xml:space="preserve">, </w:t>
      </w:r>
      <w:r w:rsidRPr="004464BA">
        <w:rPr>
          <w:b/>
        </w:rPr>
        <w:t>INFERNO</w:t>
      </w:r>
      <w:r w:rsidRPr="00055808">
        <w:t xml:space="preserve">, </w:t>
      </w:r>
      <w:r w:rsidRPr="004464BA">
        <w:rPr>
          <w:b/>
        </w:rPr>
        <w:t>NECROPOLIS</w:t>
      </w:r>
      <w:r w:rsidRPr="00055808">
        <w:t xml:space="preserve">, </w:t>
      </w:r>
      <w:r w:rsidRPr="004464BA">
        <w:rPr>
          <w:b/>
        </w:rPr>
        <w:t>RAMPART</w:t>
      </w:r>
      <w:r w:rsidRPr="00055808">
        <w:t xml:space="preserve">, </w:t>
      </w:r>
      <w:r w:rsidRPr="004464BA">
        <w:rPr>
          <w:b/>
        </w:rPr>
        <w:t>STRONGHOLD</w:t>
      </w:r>
      <w:r w:rsidRPr="00055808">
        <w:t xml:space="preserve">, </w:t>
      </w:r>
      <w:r w:rsidRPr="004464BA">
        <w:rPr>
          <w:b/>
        </w:rPr>
        <w:t>TOWER</w:t>
      </w:r>
      <w:r>
        <w:t xml:space="preserve"> or</w:t>
      </w:r>
      <w:r w:rsidRPr="00055808">
        <w:t xml:space="preserve"> </w:t>
      </w:r>
      <w:r w:rsidRPr="004464BA">
        <w:rPr>
          <w:b/>
        </w:rPr>
        <w:t>CONFLUX</w:t>
      </w:r>
      <w:r w:rsidRPr="007B3499">
        <w:rPr>
          <w:b/>
        </w:rPr>
        <w:t>.</w:t>
      </w:r>
      <w:r w:rsidR="007733A2">
        <w:rPr>
          <w:b/>
        </w:rPr>
        <w:t xml:space="preserve"> (case insensitive)</w:t>
      </w:r>
      <w:r w:rsidR="00A71C24">
        <w:br/>
      </w:r>
      <w:r w:rsidR="00A71C24">
        <w:rPr>
          <w:noProof/>
        </w:rPr>
        <w:drawing>
          <wp:inline distT="0" distB="0" distL="0" distR="0" wp14:anchorId="36A6E2A7" wp14:editId="4981DD7F">
            <wp:extent cx="4255770" cy="1612735"/>
            <wp:effectExtent l="19050" t="19050" r="1143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499" cy="1644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1C24">
        <w:rPr>
          <w:noProof/>
        </w:rPr>
        <w:drawing>
          <wp:inline distT="0" distB="0" distL="0" distR="0" wp14:anchorId="53E454CF" wp14:editId="0BC415E0">
            <wp:extent cx="1195757" cy="1620520"/>
            <wp:effectExtent l="19050" t="19050" r="2349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5843" cy="1769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6A873" w14:textId="1FB48D9B" w:rsidR="00A71C24" w:rsidRPr="00D524AC" w:rsidRDefault="00A71C24" w:rsidP="00A71C24">
      <w:pPr>
        <w:ind w:left="360"/>
      </w:pPr>
      <w:r w:rsidRPr="00D26BAD">
        <w:rPr>
          <w:b/>
          <w:u w:val="single"/>
        </w:rPr>
        <w:t>Note</w:t>
      </w:r>
      <w:r w:rsidRPr="00D26BAD">
        <w:rPr>
          <w:b/>
        </w:rPr>
        <w:t xml:space="preserve">: Every valid </w:t>
      </w:r>
      <w:r w:rsidRPr="003B44C0">
        <w:rPr>
          <w:b/>
        </w:rPr>
        <w:t>kingdom name</w:t>
      </w:r>
      <w:r w:rsidRPr="00D26BAD">
        <w:rPr>
          <w:b/>
        </w:rPr>
        <w:t xml:space="preserve"> points to</w:t>
      </w:r>
      <w:r w:rsidR="00E91210">
        <w:rPr>
          <w:b/>
        </w:rPr>
        <w:t xml:space="preserve"> an</w:t>
      </w:r>
      <w:r w:rsidRPr="00D26BAD">
        <w:rPr>
          <w:b/>
        </w:rPr>
        <w:t xml:space="preserve"> existing </w:t>
      </w:r>
      <w:r w:rsidR="003577D3">
        <w:rPr>
          <w:b/>
        </w:rPr>
        <w:t>HTML</w:t>
      </w:r>
      <w:r w:rsidRPr="00D26BAD">
        <w:rPr>
          <w:b/>
        </w:rPr>
        <w:t xml:space="preserve"> element. By default, every kingdom element is empty and hidden</w:t>
      </w:r>
      <w:r w:rsidRPr="00D26BAD">
        <w:t>.</w:t>
      </w:r>
    </w:p>
    <w:p w14:paraId="3038FF59" w14:textId="241AC492" w:rsidR="00A71C24" w:rsidRDefault="007733A2" w:rsidP="00A71C24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1F3DC13" wp14:editId="7BE232D6">
            <wp:extent cx="5734050" cy="2195929"/>
            <wp:effectExtent l="19050" t="19050" r="1905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0605" cy="2213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8BC52" w14:textId="55ADEE49" w:rsidR="00A71C24" w:rsidRDefault="00A71C24" w:rsidP="00A71C24">
      <w:r>
        <w:t>When</w:t>
      </w:r>
      <w:r w:rsidR="008A7A16">
        <w:t xml:space="preserve"> the</w:t>
      </w:r>
      <w:r>
        <w:t xml:space="preserve"> </w:t>
      </w:r>
      <w:r w:rsidR="003C226F">
        <w:t>[</w:t>
      </w:r>
      <w:r w:rsidRPr="00253007">
        <w:rPr>
          <w:rStyle w:val="CodeChar"/>
        </w:rPr>
        <w:t>Rebuild</w:t>
      </w:r>
      <w:r w:rsidRPr="00D524AC">
        <w:rPr>
          <w:b/>
        </w:rPr>
        <w:t xml:space="preserve"> </w:t>
      </w:r>
      <w:r w:rsidRPr="00253007">
        <w:rPr>
          <w:rStyle w:val="CodeChar"/>
        </w:rPr>
        <w:t>a</w:t>
      </w:r>
      <w:r w:rsidRPr="00D524AC">
        <w:rPr>
          <w:b/>
        </w:rPr>
        <w:t xml:space="preserve"> </w:t>
      </w:r>
      <w:r w:rsidRPr="00253007">
        <w:rPr>
          <w:rStyle w:val="CodeChar"/>
        </w:rPr>
        <w:t>kingdom</w:t>
      </w:r>
      <w:r w:rsidR="003C226F">
        <w:t>]</w:t>
      </w:r>
      <w:r>
        <w:t xml:space="preserve"> </w:t>
      </w:r>
      <w:r w:rsidRPr="00D524AC">
        <w:rPr>
          <w:b/>
        </w:rPr>
        <w:t>button</w:t>
      </w:r>
      <w:r>
        <w:t xml:space="preserve"> is </w:t>
      </w:r>
      <w:r w:rsidRPr="00D524AC">
        <w:rPr>
          <w:b/>
        </w:rPr>
        <w:t>clicked</w:t>
      </w:r>
      <w:r>
        <w:rPr>
          <w:b/>
        </w:rPr>
        <w:t xml:space="preserve"> </w:t>
      </w:r>
      <w:r w:rsidRPr="002A5C17">
        <w:t xml:space="preserve">and </w:t>
      </w:r>
      <w:r w:rsidRPr="00055808">
        <w:rPr>
          <w:b/>
        </w:rPr>
        <w:t>valid input</w:t>
      </w:r>
      <w:r w:rsidR="002A5C17">
        <w:rPr>
          <w:b/>
          <w:lang w:val="bg-BG"/>
        </w:rPr>
        <w:t xml:space="preserve"> </w:t>
      </w:r>
      <w:r w:rsidR="002A5C17">
        <w:rPr>
          <w:b/>
        </w:rPr>
        <w:t>has been received</w:t>
      </w:r>
      <w:r>
        <w:t xml:space="preserve">, </w:t>
      </w:r>
      <w:r w:rsidRPr="007C49A3">
        <w:rPr>
          <w:b/>
        </w:rPr>
        <w:t>get</w:t>
      </w:r>
      <w:r>
        <w:t xml:space="preserve"> that </w:t>
      </w:r>
      <w:r w:rsidRPr="007C49A3">
        <w:rPr>
          <w:b/>
        </w:rPr>
        <w:t>kingdom</w:t>
      </w:r>
      <w:r>
        <w:t xml:space="preserve"> </w:t>
      </w:r>
      <w:r w:rsidRPr="007C49A3">
        <w:rPr>
          <w:b/>
        </w:rPr>
        <w:t>element</w:t>
      </w:r>
      <w:r>
        <w:t xml:space="preserve"> and </w:t>
      </w:r>
      <w:r w:rsidRPr="007C49A3">
        <w:rPr>
          <w:b/>
        </w:rPr>
        <w:t>create</w:t>
      </w:r>
      <w:r>
        <w:t xml:space="preserve"> a few elements </w:t>
      </w:r>
      <w:r w:rsidR="00494AD7">
        <w:t>within</w:t>
      </w:r>
      <w:r>
        <w:t xml:space="preserve"> i</w:t>
      </w:r>
      <w:r w:rsidR="00512988">
        <w:t>t</w:t>
      </w:r>
      <w:r>
        <w:t>.</w:t>
      </w:r>
    </w:p>
    <w:p w14:paraId="054D581B" w14:textId="454525A0" w:rsidR="00A71C24" w:rsidRDefault="00A71C24" w:rsidP="00A71C24">
      <w:pPr>
        <w:pStyle w:val="ListParagraph"/>
        <w:numPr>
          <w:ilvl w:val="0"/>
          <w:numId w:val="19"/>
        </w:numPr>
        <w:spacing w:before="0" w:after="160" w:line="259" w:lineRule="auto"/>
      </w:pPr>
      <w:r w:rsidRPr="003B6701">
        <w:rPr>
          <w:rStyle w:val="CodeChar"/>
        </w:rPr>
        <w:t>h1</w:t>
      </w:r>
      <w:r>
        <w:t xml:space="preserve"> element for the </w:t>
      </w:r>
      <w:r w:rsidRPr="003B44C0">
        <w:rPr>
          <w:b/>
        </w:rPr>
        <w:t>kingdom</w:t>
      </w:r>
      <w:r w:rsidRPr="004254E2">
        <w:rPr>
          <w:b/>
        </w:rPr>
        <w:t xml:space="preserve"> name</w:t>
      </w:r>
    </w:p>
    <w:p w14:paraId="0339ADC6" w14:textId="3EBF05DC" w:rsidR="00A71C24" w:rsidRDefault="00A71C24" w:rsidP="00A71C24">
      <w:pPr>
        <w:pStyle w:val="ListParagraph"/>
        <w:numPr>
          <w:ilvl w:val="0"/>
          <w:numId w:val="19"/>
        </w:numPr>
        <w:spacing w:before="0" w:after="160" w:line="259" w:lineRule="auto"/>
      </w:pPr>
      <w:r w:rsidRPr="003B6701">
        <w:rPr>
          <w:rStyle w:val="CodeChar"/>
        </w:rPr>
        <w:t>div</w:t>
      </w:r>
      <w:r>
        <w:t xml:space="preserve"> element with </w:t>
      </w:r>
      <w:r w:rsidRPr="00C56639">
        <w:rPr>
          <w:rStyle w:val="CodeChar"/>
        </w:rPr>
        <w:t>class</w:t>
      </w:r>
      <w:r w:rsidR="00C56639" w:rsidRPr="00C56639">
        <w:rPr>
          <w:rStyle w:val="CodeChar"/>
        </w:rPr>
        <w:t>=</w:t>
      </w:r>
      <w:r w:rsidR="00852787" w:rsidRPr="00C56639">
        <w:rPr>
          <w:rStyle w:val="CodeChar"/>
        </w:rPr>
        <w:t>"</w:t>
      </w:r>
      <w:r w:rsidRPr="00C56639">
        <w:rPr>
          <w:rStyle w:val="CodeChar"/>
        </w:rPr>
        <w:t>castle</w:t>
      </w:r>
      <w:r w:rsidR="00852787">
        <w:t>"</w:t>
      </w:r>
    </w:p>
    <w:p w14:paraId="56CC2D9D" w14:textId="25709ED6" w:rsidR="00A71C24" w:rsidRDefault="00A71C24" w:rsidP="00A71C24">
      <w:pPr>
        <w:pStyle w:val="ListParagraph"/>
        <w:numPr>
          <w:ilvl w:val="0"/>
          <w:numId w:val="19"/>
        </w:numPr>
        <w:spacing w:before="0" w:after="160" w:line="259" w:lineRule="auto"/>
      </w:pPr>
      <w:r w:rsidRPr="003B6701">
        <w:rPr>
          <w:rStyle w:val="CodeChar"/>
        </w:rPr>
        <w:t>h2</w:t>
      </w:r>
      <w:r>
        <w:t xml:space="preserve"> element for the </w:t>
      </w:r>
      <w:r w:rsidRPr="004254E2">
        <w:rPr>
          <w:b/>
        </w:rPr>
        <w:t>king</w:t>
      </w:r>
      <w:r w:rsidR="008C0254">
        <w:rPr>
          <w:b/>
        </w:rPr>
        <w:t>'</w:t>
      </w:r>
      <w:r w:rsidRPr="004254E2">
        <w:rPr>
          <w:b/>
        </w:rPr>
        <w:t>s name</w:t>
      </w:r>
    </w:p>
    <w:p w14:paraId="71FED213" w14:textId="71EAA484" w:rsidR="00A71C24" w:rsidRDefault="00322B92" w:rsidP="00A71C24">
      <w:pPr>
        <w:pStyle w:val="ListParagraph"/>
        <w:numPr>
          <w:ilvl w:val="0"/>
          <w:numId w:val="19"/>
        </w:numPr>
        <w:spacing w:before="0" w:after="160" w:line="259" w:lineRule="auto"/>
      </w:pPr>
      <w:r w:rsidRPr="003B6701">
        <w:rPr>
          <w:rStyle w:val="CodeChar"/>
        </w:rPr>
        <w:t>f</w:t>
      </w:r>
      <w:r w:rsidR="00A71C24" w:rsidRPr="003B6701">
        <w:rPr>
          <w:rStyle w:val="CodeChar"/>
        </w:rPr>
        <w:t>ieldset</w:t>
      </w:r>
      <w:r w:rsidR="00A71C24">
        <w:t xml:space="preserve"> element for the </w:t>
      </w:r>
      <w:r w:rsidR="00A71C24" w:rsidRPr="004254E2">
        <w:rPr>
          <w:b/>
        </w:rPr>
        <w:t>army information</w:t>
      </w:r>
    </w:p>
    <w:p w14:paraId="57CE2547" w14:textId="7887F016" w:rsidR="00A71C24" w:rsidRPr="004254E2" w:rsidRDefault="00A71C24" w:rsidP="00A71C24">
      <w:r w:rsidRPr="004254E2">
        <w:rPr>
          <w:b/>
        </w:rPr>
        <w:t>Each army</w:t>
      </w:r>
      <w:r>
        <w:t xml:space="preserve"> </w:t>
      </w:r>
      <w:r w:rsidR="00322B92">
        <w:t>has</w:t>
      </w:r>
      <w:r>
        <w:t xml:space="preserve"> </w:t>
      </w:r>
      <w:r w:rsidRPr="004254E2">
        <w:rPr>
          <w:b/>
        </w:rPr>
        <w:t>three</w:t>
      </w:r>
      <w:r>
        <w:t xml:space="preserve"> types of characters</w:t>
      </w:r>
      <w:r>
        <w:rPr>
          <w:lang w:val="bg-BG"/>
        </w:rPr>
        <w:t>:</w:t>
      </w:r>
      <w:r>
        <w:t xml:space="preserve"> </w:t>
      </w:r>
      <w:r w:rsidR="0070103D">
        <w:t>"</w:t>
      </w:r>
      <w:r>
        <w:rPr>
          <w:b/>
        </w:rPr>
        <w:t>TANKS</w:t>
      </w:r>
      <w:r w:rsidR="00852787">
        <w:t>"</w:t>
      </w:r>
      <w:r>
        <w:t xml:space="preserve">, </w:t>
      </w:r>
      <w:r w:rsidR="00852787">
        <w:t>"</w:t>
      </w:r>
      <w:r>
        <w:rPr>
          <w:b/>
        </w:rPr>
        <w:t>FIGHTERS</w:t>
      </w:r>
      <w:r w:rsidR="00852787">
        <w:t>"</w:t>
      </w:r>
      <w:r>
        <w:t xml:space="preserve"> and </w:t>
      </w:r>
      <w:r w:rsidR="00852787">
        <w:t>"</w:t>
      </w:r>
      <w:r w:rsidR="00D671F7">
        <w:rPr>
          <w:b/>
        </w:rPr>
        <w:t>MAGES</w:t>
      </w:r>
      <w:r w:rsidR="00852787">
        <w:t>"</w:t>
      </w:r>
      <w:r>
        <w:t>.</w:t>
      </w:r>
      <w:r>
        <w:br/>
        <w:t>Use</w:t>
      </w:r>
      <w:r w:rsidR="008A7A16">
        <w:t xml:space="preserve"> a</w:t>
      </w:r>
      <w:r>
        <w:t xml:space="preserve"> </w:t>
      </w:r>
      <w:r w:rsidRPr="00DE37F6">
        <w:rPr>
          <w:rStyle w:val="CodeChar"/>
        </w:rPr>
        <w:t>p</w:t>
      </w:r>
      <w:r>
        <w:t xml:space="preserve"> element to hold characters</w:t>
      </w:r>
      <w:r w:rsidR="00DE37F6">
        <w:rPr>
          <w:lang w:val="bg-BG"/>
        </w:rPr>
        <w:t>'</w:t>
      </w:r>
      <w:r>
        <w:t xml:space="preserve"> info in this format: </w:t>
      </w:r>
      <w:r w:rsidR="00852787">
        <w:t>"</w:t>
      </w:r>
      <w:r w:rsidRPr="008C0254">
        <w:rPr>
          <w:rStyle w:val="CodeChar"/>
        </w:rPr>
        <w:t>{type} - {count}</w:t>
      </w:r>
      <w:r w:rsidR="00852787">
        <w:t>"</w:t>
      </w:r>
      <w:r>
        <w:br/>
        <w:t xml:space="preserve">And </w:t>
      </w:r>
      <w:r w:rsidR="008A7A16">
        <w:t xml:space="preserve">a </w:t>
      </w:r>
      <w:r w:rsidRPr="00104C7E">
        <w:rPr>
          <w:rStyle w:val="CodeChar"/>
        </w:rPr>
        <w:t>div</w:t>
      </w:r>
      <w:r>
        <w:t xml:space="preserve"> element with </w:t>
      </w:r>
      <w:r w:rsidRPr="00104C7E">
        <w:rPr>
          <w:rStyle w:val="CodeChar"/>
        </w:rPr>
        <w:t>class</w:t>
      </w:r>
      <w:r w:rsidR="00104C7E" w:rsidRPr="00104C7E">
        <w:rPr>
          <w:rStyle w:val="CodeChar"/>
        </w:rPr>
        <w:t>=</w:t>
      </w:r>
      <w:r w:rsidR="00852787" w:rsidRPr="00104C7E">
        <w:rPr>
          <w:rStyle w:val="CodeChar"/>
        </w:rPr>
        <w:t>"</w:t>
      </w:r>
      <w:r w:rsidRPr="00104C7E">
        <w:rPr>
          <w:rStyle w:val="CodeChar"/>
        </w:rPr>
        <w:t>armyOutput</w:t>
      </w:r>
      <w:r w:rsidR="00852787" w:rsidRPr="00104C7E">
        <w:rPr>
          <w:rStyle w:val="CodeChar"/>
        </w:rPr>
        <w:t>"</w:t>
      </w:r>
      <w:r>
        <w:t xml:space="preserve"> which will hold all </w:t>
      </w:r>
      <w:r w:rsidRPr="007C49A3">
        <w:rPr>
          <w:b/>
        </w:rPr>
        <w:t>characters</w:t>
      </w:r>
      <w:r w:rsidR="00104C7E">
        <w:rPr>
          <w:b/>
          <w:lang w:val="bg-BG"/>
        </w:rPr>
        <w:t>'</w:t>
      </w:r>
      <w:r>
        <w:t xml:space="preserve"> </w:t>
      </w:r>
      <w:r w:rsidRPr="007C49A3">
        <w:rPr>
          <w:b/>
        </w:rPr>
        <w:t>names</w:t>
      </w:r>
      <w:r>
        <w:t>.</w:t>
      </w:r>
    </w:p>
    <w:p w14:paraId="1A78F0BC" w14:textId="77777777" w:rsidR="00A71C24" w:rsidRDefault="00A71C24" w:rsidP="00A71C24">
      <w:pPr>
        <w:jc w:val="center"/>
        <w:rPr>
          <w:b/>
        </w:rPr>
      </w:pPr>
      <w:r>
        <w:rPr>
          <w:noProof/>
        </w:rPr>
        <w:drawing>
          <wp:inline distT="0" distB="0" distL="0" distR="0" wp14:anchorId="51C279CD" wp14:editId="00BE3B45">
            <wp:extent cx="5368290" cy="2373863"/>
            <wp:effectExtent l="19050" t="19050" r="2286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895" cy="2422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80AE7" w14:textId="71724813" w:rsidR="00A71C24" w:rsidRDefault="00A71C24" w:rsidP="00A71C24">
      <w:pPr>
        <w:rPr>
          <w:u w:val="single"/>
        </w:rPr>
      </w:pPr>
      <w:r w:rsidRPr="00D524AC">
        <w:rPr>
          <w:b/>
          <w:u w:val="single"/>
        </w:rPr>
        <w:t xml:space="preserve">Note: Kingdom </w:t>
      </w:r>
      <w:r w:rsidRPr="00D524AC">
        <w:rPr>
          <w:u w:val="single"/>
        </w:rPr>
        <w:t xml:space="preserve">and </w:t>
      </w:r>
      <w:r w:rsidRPr="00D524AC">
        <w:rPr>
          <w:b/>
          <w:u w:val="single"/>
        </w:rPr>
        <w:t>King</w:t>
      </w:r>
      <w:r w:rsidR="008C0254">
        <w:rPr>
          <w:b/>
          <w:u w:val="single"/>
        </w:rPr>
        <w:t>'</w:t>
      </w:r>
      <w:r w:rsidRPr="00D524AC">
        <w:rPr>
          <w:b/>
          <w:u w:val="single"/>
        </w:rPr>
        <w:t>s name</w:t>
      </w:r>
      <w:r w:rsidR="00890164">
        <w:rPr>
          <w:b/>
          <w:u w:val="single"/>
        </w:rPr>
        <w:t>s</w:t>
      </w:r>
      <w:r w:rsidRPr="00D524AC">
        <w:rPr>
          <w:u w:val="single"/>
        </w:rPr>
        <w:t xml:space="preserve"> must be </w:t>
      </w:r>
      <w:r w:rsidRPr="00D524AC">
        <w:rPr>
          <w:b/>
          <w:u w:val="single"/>
        </w:rPr>
        <w:t>uppercase</w:t>
      </w:r>
      <w:r w:rsidRPr="00D524AC">
        <w:rPr>
          <w:u w:val="single"/>
        </w:rPr>
        <w:t>.</w:t>
      </w:r>
    </w:p>
    <w:p w14:paraId="2B871902" w14:textId="73E85AC2" w:rsidR="00A71C24" w:rsidRPr="003E7426" w:rsidRDefault="00454026" w:rsidP="00AA63CE">
      <w:pPr>
        <w:pStyle w:val="Heading4"/>
      </w:pPr>
      <w:r>
        <w:lastRenderedPageBreak/>
        <w:t>E</w:t>
      </w:r>
      <w:r w:rsidR="00A71C24" w:rsidRPr="00343F92">
        <w:t>xample</w:t>
      </w:r>
      <w:r w:rsidR="00A71C24">
        <w:t>:</w:t>
      </w:r>
    </w:p>
    <w:p w14:paraId="20D83894" w14:textId="77777777" w:rsidR="005521A2" w:rsidRDefault="00A71C24" w:rsidP="00320334">
      <w:pPr>
        <w:pStyle w:val="Heading3"/>
      </w:pPr>
      <w:r>
        <w:rPr>
          <w:noProof/>
        </w:rPr>
        <w:drawing>
          <wp:inline distT="0" distB="0" distL="0" distR="0" wp14:anchorId="7C572879" wp14:editId="79C4B846">
            <wp:extent cx="2159000" cy="2804853"/>
            <wp:effectExtent l="19050" t="19050" r="1270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118" cy="2873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DA91F" wp14:editId="13FD0C24">
            <wp:extent cx="2324846" cy="2806700"/>
            <wp:effectExtent l="19050" t="19050" r="1841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3145" cy="2937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9DD49" w14:textId="416332FE" w:rsidR="00A71C24" w:rsidRDefault="00C75D55" w:rsidP="005521A2">
      <w:pPr>
        <w:pStyle w:val="Heading3"/>
      </w:pPr>
      <w:r>
        <w:br/>
      </w:r>
      <w:r w:rsidR="00A71C24" w:rsidRPr="00AA63CE">
        <w:t>Join kingdom</w:t>
      </w:r>
      <w:r w:rsidR="00A71C24" w:rsidRPr="00AA63CE">
        <w:rPr>
          <w:rStyle w:val="Heading3Char"/>
        </w:rPr>
        <w:br/>
      </w:r>
      <w:r w:rsidR="00A71C24">
        <w:rPr>
          <w:noProof/>
        </w:rPr>
        <w:drawing>
          <wp:inline distT="0" distB="0" distL="0" distR="0" wp14:anchorId="528F989F" wp14:editId="2D8BBB66">
            <wp:extent cx="4236720" cy="3511137"/>
            <wp:effectExtent l="19050" t="19050" r="1143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597" cy="3513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B2A6F" w14:textId="77777777" w:rsidR="00A71C24" w:rsidRDefault="00A71C24" w:rsidP="00144EB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AB5CD1B" wp14:editId="24CE0AAA">
            <wp:extent cx="4240530" cy="1990694"/>
            <wp:effectExtent l="19050" t="19050" r="2667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027" cy="2007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7DA57" w14:textId="011887CF" w:rsidR="00A71C24" w:rsidRDefault="00C75D55" w:rsidP="00A71C24">
      <w:r>
        <w:rPr>
          <w:lang w:val="bg-BG"/>
        </w:rPr>
        <w:t>Е</w:t>
      </w:r>
      <w:r w:rsidR="00A71C24">
        <w:t>very kingdom can have three types</w:t>
      </w:r>
      <w:r w:rsidR="00494AD7">
        <w:t xml:space="preserve"> of</w:t>
      </w:r>
      <w:r w:rsidR="00A71C24">
        <w:t xml:space="preserve"> characters: </w:t>
      </w:r>
      <w:r w:rsidR="00852787">
        <w:t>"</w:t>
      </w:r>
      <w:r w:rsidR="00A71C24" w:rsidRPr="00D26BAD">
        <w:rPr>
          <w:b/>
        </w:rPr>
        <w:t>TANKS</w:t>
      </w:r>
      <w:r w:rsidR="00852787">
        <w:t>"</w:t>
      </w:r>
      <w:r w:rsidR="00A71C24">
        <w:t xml:space="preserve">, </w:t>
      </w:r>
      <w:r w:rsidR="00852787">
        <w:t>"</w:t>
      </w:r>
      <w:r w:rsidR="00A71C24" w:rsidRPr="00D26BAD">
        <w:rPr>
          <w:b/>
        </w:rPr>
        <w:t>FIGHTERS</w:t>
      </w:r>
      <w:r w:rsidR="00852787">
        <w:t>"</w:t>
      </w:r>
      <w:r w:rsidR="00A71C24">
        <w:t xml:space="preserve"> and </w:t>
      </w:r>
      <w:r w:rsidR="00852787">
        <w:t>"</w:t>
      </w:r>
      <w:r w:rsidR="00A71C24" w:rsidRPr="00D26BAD">
        <w:rPr>
          <w:b/>
        </w:rPr>
        <w:t>MAGES</w:t>
      </w:r>
      <w:r w:rsidR="00852787">
        <w:t>"</w:t>
      </w:r>
      <w:r w:rsidR="00A71C24">
        <w:t xml:space="preserve">. This is the moment when </w:t>
      </w:r>
      <w:r w:rsidR="00890164">
        <w:t>a</w:t>
      </w:r>
      <w:r w:rsidR="00A71C24">
        <w:t xml:space="preserve"> </w:t>
      </w:r>
      <w:r w:rsidR="00A71C24" w:rsidRPr="00356CA0">
        <w:rPr>
          <w:b/>
        </w:rPr>
        <w:t>character join</w:t>
      </w:r>
      <w:r w:rsidR="00890164">
        <w:rPr>
          <w:b/>
        </w:rPr>
        <w:t>s</w:t>
      </w:r>
      <w:r w:rsidR="00A71C24" w:rsidRPr="00356CA0">
        <w:rPr>
          <w:b/>
        </w:rPr>
        <w:t xml:space="preserve"> </w:t>
      </w:r>
      <w:r w:rsidR="00890164">
        <w:rPr>
          <w:b/>
        </w:rPr>
        <w:t xml:space="preserve">the </w:t>
      </w:r>
      <w:r w:rsidR="00A71C24" w:rsidRPr="00356CA0">
        <w:rPr>
          <w:b/>
        </w:rPr>
        <w:t>kingdom</w:t>
      </w:r>
      <w:r w:rsidR="00A71C24">
        <w:t>.</w:t>
      </w:r>
    </w:p>
    <w:p w14:paraId="3E7FF261" w14:textId="77B03843" w:rsidR="00A71C24" w:rsidRDefault="00A71C24" w:rsidP="00A71C24">
      <w:pPr>
        <w:pStyle w:val="ListParagraph"/>
        <w:numPr>
          <w:ilvl w:val="0"/>
          <w:numId w:val="21"/>
        </w:numPr>
        <w:spacing w:before="0" w:after="160" w:line="259" w:lineRule="auto"/>
        <w:rPr>
          <w:b/>
        </w:rPr>
      </w:pPr>
      <w:r>
        <w:rPr>
          <w:b/>
        </w:rPr>
        <w:t>Characte</w:t>
      </w:r>
      <w:r w:rsidRPr="003B44C0">
        <w:rPr>
          <w:b/>
        </w:rPr>
        <w:t>r</w:t>
      </w:r>
      <w:r>
        <w:rPr>
          <w:b/>
        </w:rPr>
        <w:t xml:space="preserve"> type </w:t>
      </w:r>
      <w:r>
        <w:t xml:space="preserve">must be </w:t>
      </w:r>
      <w:r w:rsidRPr="00356CA0">
        <w:rPr>
          <w:b/>
        </w:rPr>
        <w:t>selected</w:t>
      </w:r>
      <w:r>
        <w:t>.</w:t>
      </w:r>
    </w:p>
    <w:p w14:paraId="7AA7F530" w14:textId="067C5231" w:rsidR="00CB67D4" w:rsidRPr="00055808" w:rsidRDefault="00A71C24" w:rsidP="00CB67D4">
      <w:pPr>
        <w:pStyle w:val="ListParagraph"/>
        <w:numPr>
          <w:ilvl w:val="0"/>
          <w:numId w:val="18"/>
        </w:numPr>
        <w:spacing w:before="0" w:after="160" w:line="259" w:lineRule="auto"/>
        <w:rPr>
          <w:lang w:val="bg-BG"/>
        </w:rPr>
      </w:pPr>
      <w:r w:rsidRPr="00CB67D4">
        <w:rPr>
          <w:b/>
        </w:rPr>
        <w:t>Character name</w:t>
      </w:r>
      <w:r>
        <w:t xml:space="preserve"> must be</w:t>
      </w:r>
      <w:r w:rsidR="00890164">
        <w:t xml:space="preserve"> a</w:t>
      </w:r>
      <w:r>
        <w:t xml:space="preserve"> </w:t>
      </w:r>
      <w:r w:rsidR="00CB67D4">
        <w:rPr>
          <w:b/>
        </w:rPr>
        <w:t xml:space="preserve">string </w:t>
      </w:r>
      <w:r w:rsidR="00CB67D4">
        <w:t xml:space="preserve">with </w:t>
      </w:r>
      <w:r w:rsidR="00CB67D4" w:rsidRPr="00792D72">
        <w:rPr>
          <w:b/>
        </w:rPr>
        <w:t>length</w:t>
      </w:r>
      <w:r w:rsidR="00CB67D4">
        <w:t xml:space="preserve"> </w:t>
      </w:r>
      <w:r w:rsidR="00CB67D4" w:rsidRPr="00792D72">
        <w:rPr>
          <w:b/>
        </w:rPr>
        <w:t>greater</w:t>
      </w:r>
      <w:r w:rsidR="00CB67D4">
        <w:t xml:space="preserve"> or </w:t>
      </w:r>
      <w:r w:rsidR="00CB67D4" w:rsidRPr="00792D72">
        <w:rPr>
          <w:b/>
        </w:rPr>
        <w:t>equal</w:t>
      </w:r>
      <w:r w:rsidR="00CB67D4">
        <w:t xml:space="preserve"> than </w:t>
      </w:r>
      <w:r w:rsidR="00CB67D4" w:rsidRPr="00792D72">
        <w:rPr>
          <w:b/>
        </w:rPr>
        <w:t>two</w:t>
      </w:r>
      <w:r w:rsidR="00CB67D4">
        <w:t>.</w:t>
      </w:r>
    </w:p>
    <w:p w14:paraId="198EF88E" w14:textId="23F149C6" w:rsidR="00A71C24" w:rsidRDefault="00A71C24" w:rsidP="00E4209E">
      <w:pPr>
        <w:pStyle w:val="ListParagraph"/>
        <w:numPr>
          <w:ilvl w:val="0"/>
          <w:numId w:val="21"/>
        </w:numPr>
        <w:spacing w:before="0" w:after="160" w:line="259" w:lineRule="auto"/>
      </w:pPr>
      <w:r w:rsidRPr="00CB67D4">
        <w:rPr>
          <w:b/>
        </w:rPr>
        <w:t>The kingdom</w:t>
      </w:r>
      <w:r w:rsidRPr="00356CA0">
        <w:t xml:space="preserve"> which </w:t>
      </w:r>
      <w:r w:rsidR="00890164">
        <w:t>is</w:t>
      </w:r>
      <w:r w:rsidRPr="00356CA0">
        <w:t xml:space="preserve"> </w:t>
      </w:r>
      <w:r w:rsidRPr="00CB67D4">
        <w:rPr>
          <w:b/>
        </w:rPr>
        <w:t>join</w:t>
      </w:r>
      <w:r w:rsidR="00890164" w:rsidRPr="00CB67D4">
        <w:rPr>
          <w:b/>
        </w:rPr>
        <w:t>ed</w:t>
      </w:r>
      <w:r w:rsidRPr="00CB67D4">
        <w:rPr>
          <w:b/>
        </w:rPr>
        <w:t xml:space="preserve"> </w:t>
      </w:r>
      <w:r>
        <w:t xml:space="preserve">needs to be </w:t>
      </w:r>
      <w:r w:rsidRPr="00CB67D4">
        <w:rPr>
          <w:b/>
        </w:rPr>
        <w:t>valid</w:t>
      </w:r>
      <w:r w:rsidR="00494AD7" w:rsidRPr="00CB67D4">
        <w:rPr>
          <w:b/>
        </w:rPr>
        <w:t xml:space="preserve"> </w:t>
      </w:r>
      <w:r>
        <w:t xml:space="preserve">and that kingdom </w:t>
      </w:r>
      <w:r w:rsidRPr="003B44C0">
        <w:t xml:space="preserve">must </w:t>
      </w:r>
      <w:r w:rsidR="00C75D55">
        <w:t xml:space="preserve">have </w:t>
      </w:r>
      <w:r w:rsidRPr="003B44C0">
        <w:t>be</w:t>
      </w:r>
      <w:r w:rsidR="00C75D55">
        <w:t>en</w:t>
      </w:r>
      <w:r w:rsidRPr="003B44C0">
        <w:t xml:space="preserve"> </w:t>
      </w:r>
      <w:r w:rsidRPr="00CB67D4">
        <w:rPr>
          <w:b/>
        </w:rPr>
        <w:t>rebuilt</w:t>
      </w:r>
      <w:r w:rsidRPr="003B44C0">
        <w:t>.</w:t>
      </w:r>
      <w:r w:rsidR="007733A2">
        <w:t xml:space="preserve"> </w:t>
      </w:r>
      <w:r w:rsidR="007733A2" w:rsidRPr="00CB67D4">
        <w:rPr>
          <w:b/>
        </w:rPr>
        <w:t>(case insensitive)</w:t>
      </w:r>
    </w:p>
    <w:p w14:paraId="1CE217EF" w14:textId="22539AB4" w:rsidR="00A71C24" w:rsidRDefault="00A71C24" w:rsidP="00A71C24">
      <w:r>
        <w:t>When</w:t>
      </w:r>
      <w:r w:rsidR="00890164">
        <w:t xml:space="preserve"> the</w:t>
      </w:r>
      <w:r>
        <w:t xml:space="preserve"> </w:t>
      </w:r>
      <w:r w:rsidR="00D360BB">
        <w:t>[</w:t>
      </w:r>
      <w:r w:rsidRPr="00D360BB">
        <w:rPr>
          <w:rStyle w:val="CodeChar"/>
        </w:rPr>
        <w:t>Join</w:t>
      </w:r>
      <w:r w:rsidR="00D360BB">
        <w:t>]</w:t>
      </w:r>
      <w:r>
        <w:t xml:space="preserve"> </w:t>
      </w:r>
      <w:r w:rsidRPr="003E7426">
        <w:rPr>
          <w:b/>
        </w:rPr>
        <w:t>button</w:t>
      </w:r>
      <w:r>
        <w:t xml:space="preserve"> is </w:t>
      </w:r>
      <w:r w:rsidRPr="003E7426">
        <w:rPr>
          <w:b/>
        </w:rPr>
        <w:t>clicked</w:t>
      </w:r>
      <w:r w:rsidR="00890164">
        <w:t>,</w:t>
      </w:r>
      <w:r>
        <w:t xml:space="preserve"> </w:t>
      </w:r>
      <w:r w:rsidRPr="003E7426">
        <w:rPr>
          <w:b/>
        </w:rPr>
        <w:t>increase</w:t>
      </w:r>
      <w:r>
        <w:t xml:space="preserve"> the </w:t>
      </w:r>
      <w:r w:rsidRPr="003E7426">
        <w:rPr>
          <w:b/>
        </w:rPr>
        <w:t>count</w:t>
      </w:r>
      <w:r>
        <w:t xml:space="preserve"> </w:t>
      </w:r>
      <w:r w:rsidR="00336853">
        <w:t xml:space="preserve">of </w:t>
      </w:r>
      <w:r>
        <w:t xml:space="preserve">that </w:t>
      </w:r>
      <w:r w:rsidRPr="003E7426">
        <w:rPr>
          <w:b/>
        </w:rPr>
        <w:t>character</w:t>
      </w:r>
      <w:r>
        <w:t xml:space="preserve"> and </w:t>
      </w:r>
      <w:r w:rsidRPr="003E7426">
        <w:rPr>
          <w:b/>
        </w:rPr>
        <w:t>add</w:t>
      </w:r>
      <w:r>
        <w:t xml:space="preserve"> </w:t>
      </w:r>
      <w:r w:rsidR="00336853">
        <w:rPr>
          <w:b/>
        </w:rPr>
        <w:t>their</w:t>
      </w:r>
      <w:r w:rsidR="00336853" w:rsidRPr="003E7426">
        <w:rPr>
          <w:b/>
        </w:rPr>
        <w:t xml:space="preserve"> </w:t>
      </w:r>
      <w:r w:rsidRPr="003E7426">
        <w:rPr>
          <w:b/>
        </w:rPr>
        <w:t>name</w:t>
      </w:r>
      <w:r>
        <w:t xml:space="preserve"> to the </w:t>
      </w:r>
      <w:r w:rsidRPr="006234C2">
        <w:rPr>
          <w:rStyle w:val="CodeChar"/>
        </w:rPr>
        <w:t>div</w:t>
      </w:r>
      <w:r>
        <w:t xml:space="preserve"> which hold</w:t>
      </w:r>
      <w:r w:rsidR="003B44C0">
        <w:t>s</w:t>
      </w:r>
      <w:r>
        <w:t xml:space="preserve"> all characters</w:t>
      </w:r>
      <w:r w:rsidR="006234C2">
        <w:t>'</w:t>
      </w:r>
      <w:r>
        <w:t xml:space="preserve"> names (</w:t>
      </w:r>
      <w:r w:rsidRPr="006234C2">
        <w:rPr>
          <w:rStyle w:val="CodeChar"/>
        </w:rPr>
        <w:t>div</w:t>
      </w:r>
      <w:r>
        <w:t xml:space="preserve"> with </w:t>
      </w:r>
      <w:r w:rsidRPr="006234C2">
        <w:rPr>
          <w:rStyle w:val="CodeChar"/>
        </w:rPr>
        <w:t>class</w:t>
      </w:r>
      <w:r w:rsidR="006234C2" w:rsidRPr="006234C2">
        <w:rPr>
          <w:rStyle w:val="CodeChar"/>
        </w:rPr>
        <w:t>=</w:t>
      </w:r>
      <w:r w:rsidR="00852787" w:rsidRPr="006234C2">
        <w:rPr>
          <w:rStyle w:val="CodeChar"/>
        </w:rPr>
        <w:t>"</w:t>
      </w:r>
      <w:r w:rsidRPr="006234C2">
        <w:rPr>
          <w:rStyle w:val="CodeChar"/>
        </w:rPr>
        <w:t>armyOutput</w:t>
      </w:r>
      <w:r w:rsidR="00852787" w:rsidRPr="006234C2">
        <w:rPr>
          <w:rStyle w:val="CodeChar"/>
        </w:rPr>
        <w:t>"</w:t>
      </w:r>
      <w:r>
        <w:t xml:space="preserve">). </w:t>
      </w:r>
      <w:r w:rsidRPr="003E7426">
        <w:rPr>
          <w:b/>
        </w:rPr>
        <w:t>Names</w:t>
      </w:r>
      <w:r>
        <w:t xml:space="preserve"> must be </w:t>
      </w:r>
      <w:r w:rsidRPr="003E7426">
        <w:rPr>
          <w:b/>
        </w:rPr>
        <w:t>separated</w:t>
      </w:r>
      <w:r>
        <w:t xml:space="preserve"> with a </w:t>
      </w:r>
      <w:r w:rsidRPr="003E7426">
        <w:rPr>
          <w:b/>
        </w:rPr>
        <w:t>single</w:t>
      </w:r>
      <w:r>
        <w:t xml:space="preserve"> </w:t>
      </w:r>
      <w:r w:rsidRPr="003E7426">
        <w:rPr>
          <w:b/>
        </w:rPr>
        <w:t>space</w:t>
      </w:r>
      <w:r>
        <w:t>.</w:t>
      </w:r>
    </w:p>
    <w:p w14:paraId="28BCF614" w14:textId="01E2FA3E" w:rsidR="00A71C24" w:rsidRPr="003E7426" w:rsidRDefault="00C75D55" w:rsidP="00AA63CE">
      <w:pPr>
        <w:pStyle w:val="Heading4"/>
      </w:pPr>
      <w:r>
        <w:t>E</w:t>
      </w:r>
      <w:r w:rsidR="00A71C24" w:rsidRPr="00343F92">
        <w:t>xample</w:t>
      </w:r>
    </w:p>
    <w:p w14:paraId="74393754" w14:textId="73E3F7BA" w:rsidR="00A71C24" w:rsidRDefault="00A71C24" w:rsidP="00AA63CE">
      <w:pPr>
        <w:rPr>
          <w:b/>
        </w:rPr>
      </w:pPr>
      <w:r>
        <w:rPr>
          <w:noProof/>
        </w:rPr>
        <w:drawing>
          <wp:inline distT="0" distB="0" distL="0" distR="0" wp14:anchorId="238698B3" wp14:editId="7A89A968">
            <wp:extent cx="4667250" cy="2276281"/>
            <wp:effectExtent l="19050" t="19050" r="1905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6826" cy="2344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7A36">
        <w:rPr>
          <w:noProof/>
        </w:rPr>
        <w:drawing>
          <wp:inline distT="0" distB="0" distL="0" distR="0" wp14:anchorId="0BA384AC" wp14:editId="75952F37">
            <wp:extent cx="2124280" cy="2812377"/>
            <wp:effectExtent l="19050" t="19050" r="9525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280" cy="2812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C7817" w14:textId="00149A08" w:rsidR="00A71C24" w:rsidRDefault="00A71C24" w:rsidP="00AA63CE">
      <w:pPr>
        <w:rPr>
          <w:b/>
        </w:rPr>
      </w:pPr>
    </w:p>
    <w:p w14:paraId="4367FDD2" w14:textId="7BA6CEDF" w:rsidR="00A71C24" w:rsidRDefault="00A71C24" w:rsidP="00AA63CE">
      <w:pPr>
        <w:pStyle w:val="Heading3"/>
      </w:pPr>
      <w:r w:rsidRPr="00AA63CE">
        <w:lastRenderedPageBreak/>
        <w:t>War</w:t>
      </w:r>
      <w:r>
        <w:br/>
      </w:r>
      <w:r>
        <w:rPr>
          <w:noProof/>
        </w:rPr>
        <w:drawing>
          <wp:inline distT="0" distB="0" distL="0" distR="0" wp14:anchorId="67BE3D3A" wp14:editId="083FC05A">
            <wp:extent cx="1645917" cy="1977310"/>
            <wp:effectExtent l="19050" t="19050" r="12065" b="234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2815" cy="1997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2EDDA" wp14:editId="212B7DAB">
            <wp:extent cx="4216458" cy="1201420"/>
            <wp:effectExtent l="19050" t="19050" r="1270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6458" cy="120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1379C" w14:textId="655EAD34" w:rsidR="00A71C24" w:rsidRDefault="00A71C24" w:rsidP="00A71C24">
      <w:r>
        <w:t xml:space="preserve">In this case, </w:t>
      </w:r>
      <w:r w:rsidRPr="00E32D64">
        <w:rPr>
          <w:b/>
        </w:rPr>
        <w:t>two valid</w:t>
      </w:r>
      <w:r>
        <w:t xml:space="preserve"> and </w:t>
      </w:r>
      <w:r w:rsidRPr="00E32D64">
        <w:rPr>
          <w:b/>
        </w:rPr>
        <w:t>rebuilt</w:t>
      </w:r>
      <w:r>
        <w:t xml:space="preserve"> </w:t>
      </w:r>
      <w:r w:rsidRPr="00E32D64">
        <w:rPr>
          <w:b/>
        </w:rPr>
        <w:t>kingdoms</w:t>
      </w:r>
      <w:r>
        <w:t xml:space="preserve"> start a war with each other.</w:t>
      </w:r>
      <w:r w:rsidR="007733A2">
        <w:t xml:space="preserve"> </w:t>
      </w:r>
      <w:r w:rsidR="007733A2" w:rsidRPr="00D671F7">
        <w:t>(</w:t>
      </w:r>
      <w:r w:rsidR="00DD7256">
        <w:rPr>
          <w:b/>
        </w:rPr>
        <w:t>T</w:t>
      </w:r>
      <w:r w:rsidR="00D671F7" w:rsidRPr="00D671F7">
        <w:rPr>
          <w:b/>
        </w:rPr>
        <w:t>he</w:t>
      </w:r>
      <w:r w:rsidR="00D671F7" w:rsidRPr="00D671F7">
        <w:t xml:space="preserve"> </w:t>
      </w:r>
      <w:r w:rsidR="00D671F7" w:rsidRPr="00D671F7">
        <w:rPr>
          <w:b/>
        </w:rPr>
        <w:t>kingdom</w:t>
      </w:r>
      <w:r w:rsidR="00D671F7" w:rsidRPr="00D671F7">
        <w:t xml:space="preserve"> </w:t>
      </w:r>
      <w:r w:rsidR="00D671F7" w:rsidRPr="00D671F7">
        <w:rPr>
          <w:b/>
        </w:rPr>
        <w:t>names</w:t>
      </w:r>
      <w:r w:rsidR="00D671F7" w:rsidRPr="00D671F7">
        <w:t xml:space="preserve"> should be also </w:t>
      </w:r>
      <w:r w:rsidR="007733A2" w:rsidRPr="00D671F7">
        <w:rPr>
          <w:b/>
        </w:rPr>
        <w:t>case</w:t>
      </w:r>
      <w:r w:rsidR="007733A2" w:rsidRPr="00D671F7">
        <w:t xml:space="preserve"> </w:t>
      </w:r>
      <w:r w:rsidR="007733A2" w:rsidRPr="00D671F7">
        <w:rPr>
          <w:b/>
        </w:rPr>
        <w:t>insensitive</w:t>
      </w:r>
      <w:r w:rsidR="007733A2" w:rsidRPr="00D671F7">
        <w:t>)</w:t>
      </w:r>
      <w:r w:rsidRPr="00D671F7">
        <w:br/>
      </w:r>
      <w:r>
        <w:t xml:space="preserve">Here you can see </w:t>
      </w:r>
      <w:r w:rsidRPr="00AF7258">
        <w:rPr>
          <w:b/>
        </w:rPr>
        <w:t>stats</w:t>
      </w:r>
      <w:r>
        <w:t xml:space="preserve"> for each </w:t>
      </w:r>
      <w:r w:rsidRPr="00AF7258">
        <w:rPr>
          <w:b/>
        </w:rPr>
        <w:t>character</w:t>
      </w:r>
      <w:r>
        <w:t>:</w:t>
      </w:r>
    </w:p>
    <w:p w14:paraId="033F18BE" w14:textId="3B93386F" w:rsidR="00A71C24" w:rsidRPr="00AF7258" w:rsidRDefault="00A71C24" w:rsidP="00A71C24">
      <w:pPr>
        <w:pStyle w:val="ListParagraph"/>
        <w:numPr>
          <w:ilvl w:val="0"/>
          <w:numId w:val="22"/>
        </w:numPr>
        <w:spacing w:before="0" w:after="160" w:line="259" w:lineRule="auto"/>
      </w:pPr>
      <w:r w:rsidRPr="00AF7258">
        <w:rPr>
          <w:b/>
        </w:rPr>
        <w:t>MAGES</w:t>
      </w:r>
      <w:r>
        <w:t xml:space="preserve"> - </w:t>
      </w:r>
      <w:r w:rsidRPr="00AF7258">
        <w:rPr>
          <w:b/>
        </w:rPr>
        <w:t xml:space="preserve">70 attack </w:t>
      </w:r>
      <w:r>
        <w:t xml:space="preserve">and </w:t>
      </w:r>
      <w:r w:rsidRPr="00AF7258">
        <w:rPr>
          <w:b/>
        </w:rPr>
        <w:t xml:space="preserve">30 </w:t>
      </w:r>
      <w:r w:rsidR="00EE6207">
        <w:rPr>
          <w:b/>
        </w:rPr>
        <w:t>defenses</w:t>
      </w:r>
    </w:p>
    <w:p w14:paraId="26A4E5ED" w14:textId="13F0607A" w:rsidR="00A71C24" w:rsidRPr="00AF7258" w:rsidRDefault="00A71C24" w:rsidP="00A71C24">
      <w:pPr>
        <w:pStyle w:val="ListParagraph"/>
        <w:numPr>
          <w:ilvl w:val="0"/>
          <w:numId w:val="22"/>
        </w:numPr>
        <w:spacing w:before="0" w:after="160" w:line="259" w:lineRule="auto"/>
      </w:pPr>
      <w:r>
        <w:rPr>
          <w:b/>
        </w:rPr>
        <w:t xml:space="preserve">FIGHTERS </w:t>
      </w:r>
      <w:r>
        <w:t xml:space="preserve">- </w:t>
      </w:r>
      <w:r>
        <w:rPr>
          <w:b/>
        </w:rPr>
        <w:t xml:space="preserve">50 attack </w:t>
      </w:r>
      <w:r>
        <w:t xml:space="preserve">and </w:t>
      </w:r>
      <w:r>
        <w:rPr>
          <w:b/>
        </w:rPr>
        <w:t xml:space="preserve">50 </w:t>
      </w:r>
      <w:r w:rsidR="00EE6207">
        <w:rPr>
          <w:b/>
        </w:rPr>
        <w:t>defenses</w:t>
      </w:r>
    </w:p>
    <w:p w14:paraId="1F1571B8" w14:textId="29523E59" w:rsidR="00A71C24" w:rsidRPr="00AF7258" w:rsidRDefault="00A71C24" w:rsidP="00A71C24">
      <w:pPr>
        <w:pStyle w:val="ListParagraph"/>
        <w:numPr>
          <w:ilvl w:val="0"/>
          <w:numId w:val="22"/>
        </w:numPr>
        <w:spacing w:before="0" w:after="160" w:line="259" w:lineRule="auto"/>
      </w:pPr>
      <w:r>
        <w:rPr>
          <w:b/>
        </w:rPr>
        <w:t xml:space="preserve">TANKS </w:t>
      </w:r>
      <w:r w:rsidR="00AD5D6B">
        <w:t>-</w:t>
      </w:r>
      <w:r>
        <w:t xml:space="preserve"> </w:t>
      </w:r>
      <w:r>
        <w:rPr>
          <w:b/>
        </w:rPr>
        <w:t xml:space="preserve">20 attack </w:t>
      </w:r>
      <w:r>
        <w:t xml:space="preserve">and </w:t>
      </w:r>
      <w:r>
        <w:rPr>
          <w:b/>
        </w:rPr>
        <w:t xml:space="preserve">80 </w:t>
      </w:r>
      <w:r w:rsidR="00342FEE">
        <w:rPr>
          <w:b/>
        </w:rPr>
        <w:t>defenses</w:t>
      </w:r>
      <w:bookmarkStart w:id="0" w:name="_GoBack"/>
      <w:bookmarkEnd w:id="0"/>
    </w:p>
    <w:p w14:paraId="14B8684D" w14:textId="479B5FA0" w:rsidR="00A71C24" w:rsidRDefault="00A71C24" w:rsidP="00A71C24">
      <w:pPr>
        <w:rPr>
          <w:b/>
        </w:rPr>
      </w:pPr>
      <w:r>
        <w:t>To find out which one will win the war you need to calculate the</w:t>
      </w:r>
      <w:r w:rsidR="00060147">
        <w:t xml:space="preserve"> </w:t>
      </w:r>
      <w:r w:rsidR="00060147" w:rsidRPr="00AF7258">
        <w:rPr>
          <w:b/>
        </w:rPr>
        <w:t>attacking</w:t>
      </w:r>
      <w:r w:rsidR="00060147">
        <w:t xml:space="preserve"> </w:t>
      </w:r>
      <w:r w:rsidR="00060147" w:rsidRPr="00AF7258">
        <w:rPr>
          <w:b/>
        </w:rPr>
        <w:t>kingdom</w:t>
      </w:r>
      <w:r w:rsidR="009C72A9">
        <w:rPr>
          <w:b/>
        </w:rPr>
        <w:t>'</w:t>
      </w:r>
      <w:r w:rsidR="00060147">
        <w:rPr>
          <w:b/>
        </w:rPr>
        <w:t>s</w:t>
      </w:r>
      <w:r>
        <w:t xml:space="preserve"> </w:t>
      </w:r>
      <w:r w:rsidRPr="00AF7258">
        <w:rPr>
          <w:b/>
        </w:rPr>
        <w:t>total attack points</w:t>
      </w:r>
      <w:r>
        <w:t xml:space="preserve"> and</w:t>
      </w:r>
      <w:r w:rsidR="00060147">
        <w:t xml:space="preserve"> the </w:t>
      </w:r>
      <w:r w:rsidR="00060147" w:rsidRPr="00AF7258">
        <w:rPr>
          <w:b/>
        </w:rPr>
        <w:t>defense</w:t>
      </w:r>
      <w:r w:rsidR="00060147">
        <w:t xml:space="preserve"> </w:t>
      </w:r>
      <w:r w:rsidR="00060147" w:rsidRPr="00AF7258">
        <w:rPr>
          <w:b/>
        </w:rPr>
        <w:t>kingdom</w:t>
      </w:r>
      <w:r w:rsidR="009C72A9">
        <w:rPr>
          <w:b/>
        </w:rPr>
        <w:t>'</w:t>
      </w:r>
      <w:r w:rsidR="00060147">
        <w:rPr>
          <w:b/>
        </w:rPr>
        <w:t>s</w:t>
      </w:r>
      <w:r>
        <w:t xml:space="preserve"> </w:t>
      </w:r>
      <w:r w:rsidRPr="00AF7258">
        <w:rPr>
          <w:b/>
        </w:rPr>
        <w:t>total defense points</w:t>
      </w:r>
      <w:r w:rsidR="00060147">
        <w:rPr>
          <w:b/>
        </w:rPr>
        <w:t>.</w:t>
      </w:r>
    </w:p>
    <w:p w14:paraId="01861E41" w14:textId="431D3537" w:rsidR="00A71C24" w:rsidRDefault="00A71C24" w:rsidP="00A71C24">
      <w:r>
        <w:t xml:space="preserve">If </w:t>
      </w:r>
      <w:r w:rsidR="00336853">
        <w:t xml:space="preserve">the </w:t>
      </w:r>
      <w:r w:rsidRPr="009C72A9">
        <w:t>attacking kingdom</w:t>
      </w:r>
      <w:r w:rsidR="009C72A9">
        <w:t>'</w:t>
      </w:r>
      <w:r w:rsidR="00060147" w:rsidRPr="009C72A9">
        <w:t>s points</w:t>
      </w:r>
      <w:r>
        <w:rPr>
          <w:b/>
        </w:rPr>
        <w:t xml:space="preserve"> </w:t>
      </w:r>
      <w:r w:rsidR="00336853" w:rsidRPr="009C72A9">
        <w:rPr>
          <w:b/>
        </w:rPr>
        <w:t>are</w:t>
      </w:r>
      <w:r w:rsidRPr="009C72A9">
        <w:rPr>
          <w:b/>
        </w:rPr>
        <w:t xml:space="preserve"> </w:t>
      </w:r>
      <w:r w:rsidR="00060147" w:rsidRPr="009C72A9">
        <w:rPr>
          <w:b/>
        </w:rPr>
        <w:t>more</w:t>
      </w:r>
      <w:r w:rsidR="00060147">
        <w:t xml:space="preserve"> </w:t>
      </w:r>
      <w:r>
        <w:t>than</w:t>
      </w:r>
      <w:r w:rsidR="00336853">
        <w:t xml:space="preserve"> the</w:t>
      </w:r>
      <w:r>
        <w:t xml:space="preserve"> </w:t>
      </w:r>
      <w:r w:rsidRPr="009C72A9">
        <w:t>defense kingdom</w:t>
      </w:r>
      <w:r w:rsidR="009C72A9">
        <w:t>'</w:t>
      </w:r>
      <w:r w:rsidR="00060147" w:rsidRPr="009C72A9">
        <w:t>s</w:t>
      </w:r>
      <w:r w:rsidRPr="009C72A9">
        <w:t>,</w:t>
      </w:r>
      <w:r>
        <w:rPr>
          <w:b/>
        </w:rPr>
        <w:t xml:space="preserve"> </w:t>
      </w:r>
      <w:r>
        <w:t xml:space="preserve">the </w:t>
      </w:r>
      <w:r w:rsidRPr="009C72A9">
        <w:t xml:space="preserve">attacking kingdom </w:t>
      </w:r>
      <w:r w:rsidR="009C72A9" w:rsidRPr="000A1E29">
        <w:rPr>
          <w:b/>
        </w:rPr>
        <w:t>win</w:t>
      </w:r>
      <w:r w:rsidR="009C72A9">
        <w:rPr>
          <w:b/>
        </w:rPr>
        <w:t>s,</w:t>
      </w:r>
      <w:r>
        <w:t xml:space="preserve"> and </w:t>
      </w:r>
      <w:r w:rsidR="00336853">
        <w:t xml:space="preserve">the </w:t>
      </w:r>
      <w:r>
        <w:t>defense kingdom has</w:t>
      </w:r>
      <w:r w:rsidR="00336853">
        <w:t xml:space="preserve"> a</w:t>
      </w:r>
      <w:r>
        <w:t xml:space="preserve"> new king (</w:t>
      </w:r>
      <w:r w:rsidR="007B07C0">
        <w:rPr>
          <w:b/>
        </w:rPr>
        <w:t>T</w:t>
      </w:r>
      <w:r w:rsidRPr="000A1E29">
        <w:rPr>
          <w:b/>
        </w:rPr>
        <w:t xml:space="preserve">he king </w:t>
      </w:r>
      <w:r w:rsidR="00336853">
        <w:rPr>
          <w:b/>
        </w:rPr>
        <w:t>of</w:t>
      </w:r>
      <w:r w:rsidR="00336853" w:rsidRPr="000A1E29">
        <w:rPr>
          <w:b/>
        </w:rPr>
        <w:t xml:space="preserve"> </w:t>
      </w:r>
      <w:r w:rsidRPr="000A1E29">
        <w:rPr>
          <w:b/>
        </w:rPr>
        <w:t>the attacking kingdom</w:t>
      </w:r>
      <w:r>
        <w:t>).</w:t>
      </w:r>
    </w:p>
    <w:p w14:paraId="114353A5" w14:textId="6D99F981" w:rsidR="00A71C24" w:rsidRPr="00AF7258" w:rsidRDefault="00A71C24" w:rsidP="00A71C24">
      <w:r>
        <w:t>Otherwise</w:t>
      </w:r>
      <w:r w:rsidR="00336853">
        <w:t>, the</w:t>
      </w:r>
      <w:r>
        <w:t xml:space="preserve"> </w:t>
      </w:r>
      <w:r w:rsidRPr="000A1E29">
        <w:rPr>
          <w:b/>
        </w:rPr>
        <w:t>defense kingdom</w:t>
      </w:r>
      <w:r>
        <w:t xml:space="preserve"> </w:t>
      </w:r>
      <w:r w:rsidRPr="000A1E29">
        <w:rPr>
          <w:b/>
        </w:rPr>
        <w:t>defends</w:t>
      </w:r>
      <w:r>
        <w:t xml:space="preserve"> </w:t>
      </w:r>
      <w:r w:rsidR="00336853">
        <w:t>successfully</w:t>
      </w:r>
      <w:r>
        <w:t xml:space="preserve">, and </w:t>
      </w:r>
      <w:r w:rsidRPr="000A1E29">
        <w:rPr>
          <w:b/>
        </w:rPr>
        <w:t>nothing</w:t>
      </w:r>
      <w:r>
        <w:t xml:space="preserve"> </w:t>
      </w:r>
      <w:r w:rsidRPr="000A1E29">
        <w:rPr>
          <w:b/>
        </w:rPr>
        <w:t>happen</w:t>
      </w:r>
      <w:r w:rsidR="00336853">
        <w:rPr>
          <w:b/>
        </w:rPr>
        <w:t>s</w:t>
      </w:r>
      <w:r>
        <w:t>.</w:t>
      </w:r>
    </w:p>
    <w:p w14:paraId="5EECA4FA" w14:textId="6DA3B211" w:rsidR="00A71C24" w:rsidRDefault="00C75D55" w:rsidP="00AA63CE">
      <w:pPr>
        <w:pStyle w:val="Heading4"/>
      </w:pPr>
      <w:r>
        <w:t>Example</w:t>
      </w:r>
    </w:p>
    <w:p w14:paraId="2694659C" w14:textId="045E6B6C" w:rsidR="00D671F7" w:rsidRPr="00D671F7" w:rsidRDefault="00D671F7" w:rsidP="00D671F7">
      <w:pPr>
        <w:rPr>
          <w:u w:val="single"/>
        </w:rPr>
      </w:pPr>
      <w:r>
        <w:t>There</w:t>
      </w:r>
      <w:r>
        <w:rPr>
          <w:lang w:val="bg-BG"/>
        </w:rPr>
        <w:t xml:space="preserve"> </w:t>
      </w:r>
      <w:r>
        <w:t xml:space="preserve">are </w:t>
      </w:r>
      <w:r w:rsidRPr="00D671F7">
        <w:rPr>
          <w:b/>
        </w:rPr>
        <w:t>two</w:t>
      </w:r>
      <w:r>
        <w:t xml:space="preserve"> rebuilt kingdoms (</w:t>
      </w:r>
      <w:r w:rsidRPr="00D671F7">
        <w:rPr>
          <w:b/>
        </w:rPr>
        <w:t>RAMPART</w:t>
      </w:r>
      <w:r>
        <w:t xml:space="preserve"> and </w:t>
      </w:r>
      <w:r w:rsidRPr="00D671F7">
        <w:rPr>
          <w:b/>
        </w:rPr>
        <w:t>DUNGEON</w:t>
      </w:r>
      <w:r>
        <w:t xml:space="preserve">). </w:t>
      </w:r>
      <w:r>
        <w:rPr>
          <w:b/>
        </w:rPr>
        <w:t>RAMPART</w:t>
      </w:r>
      <w:r>
        <w:t xml:space="preserve"> have army of </w:t>
      </w:r>
      <w:r w:rsidRPr="00D671F7">
        <w:rPr>
          <w:b/>
        </w:rPr>
        <w:t>two</w:t>
      </w:r>
      <w:r>
        <w:t xml:space="preserve"> </w:t>
      </w:r>
      <w:r w:rsidRPr="00D671F7">
        <w:rPr>
          <w:b/>
        </w:rPr>
        <w:t>fighters</w:t>
      </w:r>
      <w:r>
        <w:rPr>
          <w:b/>
        </w:rPr>
        <w:t xml:space="preserve"> (100 attack points). DUNGEON </w:t>
      </w:r>
      <w:r>
        <w:t xml:space="preserve">have only </w:t>
      </w:r>
      <w:r w:rsidRPr="00D671F7">
        <w:rPr>
          <w:b/>
        </w:rPr>
        <w:t>one</w:t>
      </w:r>
      <w:r>
        <w:rPr>
          <w:b/>
        </w:rPr>
        <w:t xml:space="preserve"> tank </w:t>
      </w:r>
      <w:r>
        <w:t>which is (</w:t>
      </w:r>
      <w:r w:rsidRPr="00D671F7">
        <w:rPr>
          <w:b/>
        </w:rPr>
        <w:t>80</w:t>
      </w:r>
      <w:r>
        <w:t xml:space="preserve"> </w:t>
      </w:r>
      <w:r w:rsidRPr="00D671F7">
        <w:rPr>
          <w:b/>
        </w:rPr>
        <w:t>defense</w:t>
      </w:r>
      <w:r>
        <w:t xml:space="preserve"> </w:t>
      </w:r>
      <w:r w:rsidRPr="00D671F7">
        <w:rPr>
          <w:b/>
        </w:rPr>
        <w:t>points</w:t>
      </w:r>
      <w:r>
        <w:t xml:space="preserve">). </w:t>
      </w:r>
      <w:r w:rsidRPr="00E16AF5">
        <w:rPr>
          <w:b/>
        </w:rPr>
        <w:t>RAMPRT</w:t>
      </w:r>
      <w:r w:rsidRPr="00E16AF5">
        <w:t xml:space="preserve"> </w:t>
      </w:r>
      <w:r w:rsidRPr="00E16AF5">
        <w:rPr>
          <w:b/>
        </w:rPr>
        <w:t>attacks</w:t>
      </w:r>
      <w:r w:rsidRPr="00E16AF5">
        <w:t xml:space="preserve"> </w:t>
      </w:r>
      <w:r w:rsidRPr="00E16AF5">
        <w:rPr>
          <w:b/>
        </w:rPr>
        <w:t>DUNGEON</w:t>
      </w:r>
      <w:r w:rsidR="00E16AF5" w:rsidRPr="00E16AF5">
        <w:rPr>
          <w:b/>
        </w:rPr>
        <w:t>.</w:t>
      </w:r>
    </w:p>
    <w:p w14:paraId="3781ED77" w14:textId="77777777" w:rsidR="00A71C24" w:rsidRDefault="00A71C24" w:rsidP="00A71C24">
      <w:pPr>
        <w:jc w:val="center"/>
      </w:pPr>
      <w:r>
        <w:rPr>
          <w:noProof/>
        </w:rPr>
        <w:drawing>
          <wp:inline distT="0" distB="0" distL="0" distR="0" wp14:anchorId="1C80C8D0" wp14:editId="13A4962D">
            <wp:extent cx="4088130" cy="2724109"/>
            <wp:effectExtent l="19050" t="19050" r="26670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3820" cy="2734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2022F" wp14:editId="202F35B6">
            <wp:extent cx="1625600" cy="1978660"/>
            <wp:effectExtent l="19050" t="19050" r="12700" b="215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443"/>
                    <a:stretch/>
                  </pic:blipFill>
                  <pic:spPr bwMode="auto">
                    <a:xfrm>
                      <a:off x="0" y="0"/>
                      <a:ext cx="1681838" cy="20471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FB9E9" w14:textId="04B9C440" w:rsidR="00A71C24" w:rsidRPr="00E16AF5" w:rsidRDefault="00D671F7" w:rsidP="00A71C24">
      <w:r w:rsidRPr="00E16AF5">
        <w:lastRenderedPageBreak/>
        <w:t>The result after the war is:</w:t>
      </w:r>
    </w:p>
    <w:p w14:paraId="40807A22" w14:textId="65AA83F8" w:rsidR="00A71C24" w:rsidRDefault="00A71C24" w:rsidP="004A7A36">
      <w:pPr>
        <w:jc w:val="center"/>
      </w:pPr>
      <w:r>
        <w:rPr>
          <w:noProof/>
        </w:rPr>
        <w:drawing>
          <wp:inline distT="0" distB="0" distL="0" distR="0" wp14:anchorId="2158F7C2" wp14:editId="6D258466">
            <wp:extent cx="4476750" cy="3169596"/>
            <wp:effectExtent l="19050" t="19050" r="1905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1869" cy="319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5AE30" w14:textId="7CA94BDF" w:rsidR="00D671F7" w:rsidRPr="00D671F7" w:rsidRDefault="00D671F7" w:rsidP="004A7A36">
      <w:pPr>
        <w:jc w:val="center"/>
        <w:rPr>
          <w:b/>
        </w:rPr>
      </w:pPr>
      <w:r>
        <w:rPr>
          <w:b/>
        </w:rPr>
        <w:t>(</w:t>
      </w:r>
      <w:r w:rsidRPr="00D671F7">
        <w:rPr>
          <w:b/>
        </w:rPr>
        <w:t>RAMPART-KING is the new DUNGEON king, because 100 &gt; 80</w:t>
      </w:r>
      <w:r>
        <w:rPr>
          <w:b/>
        </w:rPr>
        <w:t>)</w:t>
      </w:r>
    </w:p>
    <w:p w14:paraId="4449546E" w14:textId="7FEE4FE4" w:rsidR="00E02C77" w:rsidRPr="00E02C77" w:rsidRDefault="00E9604D" w:rsidP="00E02C77">
      <w:pPr>
        <w:rPr>
          <w:b/>
        </w:rPr>
      </w:pPr>
      <w:r w:rsidRPr="00E9604D">
        <w:rPr>
          <w:b/>
        </w:rPr>
        <w:t>Note:</w:t>
      </w:r>
      <w:r>
        <w:t xml:space="preserve"> </w:t>
      </w:r>
      <w:r w:rsidR="00E02C77">
        <w:t xml:space="preserve">When some </w:t>
      </w:r>
      <w:r w:rsidR="00E02C77" w:rsidRPr="00E02C77">
        <w:rPr>
          <w:b/>
        </w:rPr>
        <w:t>input</w:t>
      </w:r>
      <w:r w:rsidR="00E02C77">
        <w:t xml:space="preserve"> </w:t>
      </w:r>
      <w:r w:rsidR="00E02C77" w:rsidRPr="00E02C77">
        <w:rPr>
          <w:b/>
        </w:rPr>
        <w:t>field</w:t>
      </w:r>
      <w:r w:rsidR="00E02C77">
        <w:t xml:space="preserve"> receive an </w:t>
      </w:r>
      <w:r w:rsidR="00E02C77">
        <w:rPr>
          <w:b/>
        </w:rPr>
        <w:t xml:space="preserve">invalid value, clear it. </w:t>
      </w:r>
      <w:r w:rsidR="00E02C77" w:rsidRPr="00E16AF5">
        <w:t>Otherwise</w:t>
      </w:r>
      <w:r w:rsidR="00E02C77" w:rsidRPr="00E02C77">
        <w:rPr>
          <w:b/>
        </w:rPr>
        <w:t xml:space="preserve"> </w:t>
      </w:r>
      <w:r w:rsidR="00E02C77" w:rsidRPr="00E16AF5">
        <w:t>do</w:t>
      </w:r>
      <w:r w:rsidR="00E02C77" w:rsidRPr="00E02C77">
        <w:rPr>
          <w:b/>
        </w:rPr>
        <w:t xml:space="preserve"> </w:t>
      </w:r>
      <w:r w:rsidR="00E16AF5">
        <w:rPr>
          <w:b/>
        </w:rPr>
        <w:t>NOT</w:t>
      </w:r>
      <w:r w:rsidR="00E02C77" w:rsidRPr="00E02C77">
        <w:rPr>
          <w:b/>
        </w:rPr>
        <w:t xml:space="preserve"> </w:t>
      </w:r>
      <w:r w:rsidR="00E02C77" w:rsidRPr="00E16AF5">
        <w:t>clear</w:t>
      </w:r>
      <w:r w:rsidR="00E02C77" w:rsidRPr="00E02C77">
        <w:rPr>
          <w:b/>
        </w:rPr>
        <w:t xml:space="preserve"> </w:t>
      </w:r>
      <w:r w:rsidR="00E02C77" w:rsidRPr="00E16AF5">
        <w:t>anythin</w:t>
      </w:r>
      <w:r w:rsidR="00E02C77" w:rsidRPr="00462189">
        <w:t>g!</w:t>
      </w:r>
    </w:p>
    <w:p w14:paraId="34E64D4E" w14:textId="193D5FBB" w:rsidR="00183C42" w:rsidRDefault="00183C42" w:rsidP="00183C42">
      <w:pPr>
        <w:pStyle w:val="Heading3"/>
      </w:pPr>
      <w:r>
        <w:t>Submission</w:t>
      </w:r>
    </w:p>
    <w:p w14:paraId="50EC9AFC" w14:textId="7690FE95" w:rsidR="00462189" w:rsidRDefault="00183C42" w:rsidP="00183C42">
      <w:r>
        <w:t>Submit</w:t>
      </w:r>
      <w:r w:rsidR="00D671F7">
        <w:t xml:space="preserve"> only</w:t>
      </w:r>
      <w:r>
        <w:t xml:space="preserve"> your</w:t>
      </w:r>
      <w:r w:rsidR="00D671F7">
        <w:t xml:space="preserve"> </w:t>
      </w:r>
      <w:r w:rsidR="00D671F7" w:rsidRPr="00D671F7">
        <w:rPr>
          <w:b/>
        </w:rPr>
        <w:t>JS code</w:t>
      </w:r>
      <w:r>
        <w:t xml:space="preserve"> into a </w:t>
      </w:r>
      <w:r w:rsidRPr="00183C42">
        <w:rPr>
          <w:b/>
        </w:rPr>
        <w:t>function</w:t>
      </w:r>
      <w:r>
        <w:t>.</w:t>
      </w:r>
    </w:p>
    <w:p w14:paraId="1ECA890D" w14:textId="44829227" w:rsidR="00462189" w:rsidRPr="00183C42" w:rsidRDefault="00462189" w:rsidP="00183C42">
      <w:r>
        <w:rPr>
          <w:noProof/>
        </w:rPr>
        <w:drawing>
          <wp:inline distT="0" distB="0" distL="0" distR="0" wp14:anchorId="602DBCC1" wp14:editId="6F825CDB">
            <wp:extent cx="5055714" cy="793750"/>
            <wp:effectExtent l="19050" t="19050" r="12065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905" b="13016"/>
                    <a:stretch/>
                  </pic:blipFill>
                  <pic:spPr bwMode="auto">
                    <a:xfrm>
                      <a:off x="0" y="0"/>
                      <a:ext cx="5062431" cy="7948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2189" w:rsidRPr="00183C42" w:rsidSect="000670BF">
      <w:footerReference w:type="defaul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ED87E" w14:textId="77777777" w:rsidR="0098671C" w:rsidRDefault="0098671C" w:rsidP="004A2906">
      <w:pPr>
        <w:spacing w:before="0" w:after="0" w:line="240" w:lineRule="auto"/>
      </w:pPr>
      <w:r>
        <w:separator/>
      </w:r>
    </w:p>
  </w:endnote>
  <w:endnote w:type="continuationSeparator" w:id="0">
    <w:p w14:paraId="21E5645D" w14:textId="77777777" w:rsidR="0098671C" w:rsidRDefault="0098671C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E1C6A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FCDBF92" wp14:editId="533B0F6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1BCB4B5F" wp14:editId="61174AA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559721DC" wp14:editId="21FADC2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8083F7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FDD695D" wp14:editId="5C1FE56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1CA1983" w14:textId="7F2C2D16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54CF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54CFE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DD695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21CA1983" w14:textId="7F2C2D16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54CF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54CFE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EB0B1B4" wp14:editId="6B9E2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5F65B32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B0B1B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25F65B32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6F5BC9" wp14:editId="24210503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0FDD3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9A706DD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BD7108" wp14:editId="25A621D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6CF817" wp14:editId="7C767307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27CA4D" wp14:editId="7C88E86D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49927D" wp14:editId="408586AC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8C5657" wp14:editId="6BD929FC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2C9559" wp14:editId="1A6A20E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47DA9F0" wp14:editId="13ED62D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4F56EF5" wp14:editId="26AE5DD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5384E3" wp14:editId="411DA246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E73EE8" wp14:editId="4A651E33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6F5BC9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060FDD3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9A706DD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BD7108" wp14:editId="25A621D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6CF817" wp14:editId="7C767307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27CA4D" wp14:editId="7C88E86D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49927D" wp14:editId="408586AC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8C5657" wp14:editId="6BD929FC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2C9559" wp14:editId="1A6A20E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47DA9F0" wp14:editId="13ED62D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4F56EF5" wp14:editId="26AE5DD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5384E3" wp14:editId="411DA246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E73EE8" wp14:editId="4A651E33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6E4E92C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3A11FB" w14:textId="77777777" w:rsidR="0098671C" w:rsidRDefault="0098671C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B5627A4" w14:textId="77777777" w:rsidR="0098671C" w:rsidRDefault="0098671C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61B3D89"/>
    <w:multiLevelType w:val="hybridMultilevel"/>
    <w:tmpl w:val="C700D2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D4F9F"/>
    <w:multiLevelType w:val="hybridMultilevel"/>
    <w:tmpl w:val="7D747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6589B"/>
    <w:multiLevelType w:val="hybridMultilevel"/>
    <w:tmpl w:val="E2440E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6706B306"/>
    <w:lvl w:ilvl="0" w:tplc="8902B8F6">
      <w:start w:val="4"/>
      <w:numFmt w:val="decimal"/>
      <w:pStyle w:val="Heading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D9A4D45"/>
    <w:multiLevelType w:val="hybridMultilevel"/>
    <w:tmpl w:val="29F4D49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7D1AEB"/>
    <w:multiLevelType w:val="hybridMultilevel"/>
    <w:tmpl w:val="D65E7B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5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496A4B"/>
    <w:multiLevelType w:val="hybridMultilevel"/>
    <w:tmpl w:val="15EEC7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6A2E38"/>
    <w:multiLevelType w:val="hybridMultilevel"/>
    <w:tmpl w:val="614AC494"/>
    <w:lvl w:ilvl="0" w:tplc="BBFEA040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6"/>
  </w:num>
  <w:num w:numId="4">
    <w:abstractNumId w:val="17"/>
  </w:num>
  <w:num w:numId="5">
    <w:abstractNumId w:val="13"/>
  </w:num>
  <w:num w:numId="6">
    <w:abstractNumId w:val="2"/>
  </w:num>
  <w:num w:numId="7">
    <w:abstractNumId w:val="12"/>
  </w:num>
  <w:num w:numId="8">
    <w:abstractNumId w:val="0"/>
  </w:num>
  <w:num w:numId="9">
    <w:abstractNumId w:val="7"/>
  </w:num>
  <w:num w:numId="10">
    <w:abstractNumId w:val="19"/>
  </w:num>
  <w:num w:numId="11">
    <w:abstractNumId w:val="22"/>
  </w:num>
  <w:num w:numId="12">
    <w:abstractNumId w:val="14"/>
  </w:num>
  <w:num w:numId="13">
    <w:abstractNumId w:val="9"/>
  </w:num>
  <w:num w:numId="14">
    <w:abstractNumId w:val="15"/>
  </w:num>
  <w:num w:numId="15">
    <w:abstractNumId w:val="23"/>
  </w:num>
  <w:num w:numId="16">
    <w:abstractNumId w:val="18"/>
  </w:num>
  <w:num w:numId="17">
    <w:abstractNumId w:val="4"/>
  </w:num>
  <w:num w:numId="18">
    <w:abstractNumId w:val="11"/>
  </w:num>
  <w:num w:numId="19">
    <w:abstractNumId w:val="1"/>
  </w:num>
  <w:num w:numId="20">
    <w:abstractNumId w:val="20"/>
  </w:num>
  <w:num w:numId="21">
    <w:abstractNumId w:val="6"/>
  </w:num>
  <w:num w:numId="22">
    <w:abstractNumId w:val="10"/>
  </w:num>
  <w:num w:numId="23">
    <w:abstractNumId w:val="2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0147"/>
    <w:rsid w:val="0006535D"/>
    <w:rsid w:val="000670BF"/>
    <w:rsid w:val="000A0EAD"/>
    <w:rsid w:val="000D6ED7"/>
    <w:rsid w:val="00104C7E"/>
    <w:rsid w:val="00144EBB"/>
    <w:rsid w:val="001801C8"/>
    <w:rsid w:val="00183C42"/>
    <w:rsid w:val="001B7838"/>
    <w:rsid w:val="00253007"/>
    <w:rsid w:val="00260B94"/>
    <w:rsid w:val="002A5C17"/>
    <w:rsid w:val="00320334"/>
    <w:rsid w:val="00322B92"/>
    <w:rsid w:val="00336853"/>
    <w:rsid w:val="00340582"/>
    <w:rsid w:val="00341A69"/>
    <w:rsid w:val="00342FEE"/>
    <w:rsid w:val="0034671B"/>
    <w:rsid w:val="003577D3"/>
    <w:rsid w:val="00362792"/>
    <w:rsid w:val="003B44C0"/>
    <w:rsid w:val="003B6701"/>
    <w:rsid w:val="003C226F"/>
    <w:rsid w:val="003D1FFB"/>
    <w:rsid w:val="00435871"/>
    <w:rsid w:val="004464BA"/>
    <w:rsid w:val="00454026"/>
    <w:rsid w:val="004602E8"/>
    <w:rsid w:val="00462189"/>
    <w:rsid w:val="00470F51"/>
    <w:rsid w:val="004711E5"/>
    <w:rsid w:val="00477BFB"/>
    <w:rsid w:val="00494AD7"/>
    <w:rsid w:val="004A128C"/>
    <w:rsid w:val="004A2906"/>
    <w:rsid w:val="004A7A36"/>
    <w:rsid w:val="004B4A9F"/>
    <w:rsid w:val="00512988"/>
    <w:rsid w:val="005521A2"/>
    <w:rsid w:val="00571D46"/>
    <w:rsid w:val="00590E19"/>
    <w:rsid w:val="005C68B1"/>
    <w:rsid w:val="005D4B16"/>
    <w:rsid w:val="005F46F2"/>
    <w:rsid w:val="006141B1"/>
    <w:rsid w:val="006234C2"/>
    <w:rsid w:val="0064727E"/>
    <w:rsid w:val="00666E79"/>
    <w:rsid w:val="00684685"/>
    <w:rsid w:val="006A1459"/>
    <w:rsid w:val="006A3611"/>
    <w:rsid w:val="0070103D"/>
    <w:rsid w:val="00745510"/>
    <w:rsid w:val="007477DC"/>
    <w:rsid w:val="00752E0E"/>
    <w:rsid w:val="007733A2"/>
    <w:rsid w:val="00792D72"/>
    <w:rsid w:val="007B07C0"/>
    <w:rsid w:val="007B3499"/>
    <w:rsid w:val="007D3085"/>
    <w:rsid w:val="00852787"/>
    <w:rsid w:val="00862E90"/>
    <w:rsid w:val="00890164"/>
    <w:rsid w:val="008A7A16"/>
    <w:rsid w:val="008C0254"/>
    <w:rsid w:val="00901513"/>
    <w:rsid w:val="009552B8"/>
    <w:rsid w:val="009801CC"/>
    <w:rsid w:val="00981731"/>
    <w:rsid w:val="0098671C"/>
    <w:rsid w:val="009C72A9"/>
    <w:rsid w:val="00A00408"/>
    <w:rsid w:val="00A4060E"/>
    <w:rsid w:val="00A421D7"/>
    <w:rsid w:val="00A45151"/>
    <w:rsid w:val="00A71C24"/>
    <w:rsid w:val="00A726F5"/>
    <w:rsid w:val="00AA63CE"/>
    <w:rsid w:val="00AD5D6B"/>
    <w:rsid w:val="00B501F3"/>
    <w:rsid w:val="00BE66B9"/>
    <w:rsid w:val="00C35D7F"/>
    <w:rsid w:val="00C56639"/>
    <w:rsid w:val="00C61E28"/>
    <w:rsid w:val="00C64C1A"/>
    <w:rsid w:val="00C75D55"/>
    <w:rsid w:val="00CB67D4"/>
    <w:rsid w:val="00CE03DB"/>
    <w:rsid w:val="00CF7357"/>
    <w:rsid w:val="00D360BB"/>
    <w:rsid w:val="00D52AAD"/>
    <w:rsid w:val="00D671F7"/>
    <w:rsid w:val="00DD7256"/>
    <w:rsid w:val="00DE37F6"/>
    <w:rsid w:val="00DF60F9"/>
    <w:rsid w:val="00DF7401"/>
    <w:rsid w:val="00E02C77"/>
    <w:rsid w:val="00E056DB"/>
    <w:rsid w:val="00E16AF5"/>
    <w:rsid w:val="00E17B9F"/>
    <w:rsid w:val="00E31157"/>
    <w:rsid w:val="00E83E78"/>
    <w:rsid w:val="00E91210"/>
    <w:rsid w:val="00E9604D"/>
    <w:rsid w:val="00EB0667"/>
    <w:rsid w:val="00EE6207"/>
    <w:rsid w:val="00F3401B"/>
    <w:rsid w:val="00F46D22"/>
    <w:rsid w:val="00F52CD2"/>
    <w:rsid w:val="00F54CFE"/>
    <w:rsid w:val="00F634CC"/>
    <w:rsid w:val="00F775DD"/>
    <w:rsid w:val="00FB327D"/>
    <w:rsid w:val="00FC766B"/>
    <w:rsid w:val="00FF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F1ED9"/>
  <w15:docId w15:val="{D6351FA3-A5EA-43A7-AA73-731F22665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56D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056D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56DB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56D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56D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6D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6D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56D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056DB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056DB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6DB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E05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6DB"/>
  </w:style>
  <w:style w:type="paragraph" w:styleId="Footer">
    <w:name w:val="footer"/>
    <w:basedOn w:val="Normal"/>
    <w:link w:val="FooterChar"/>
    <w:uiPriority w:val="99"/>
    <w:unhideWhenUsed/>
    <w:rsid w:val="00E05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6DB"/>
  </w:style>
  <w:style w:type="paragraph" w:styleId="BalloonText">
    <w:name w:val="Balloon Text"/>
    <w:basedOn w:val="Normal"/>
    <w:link w:val="BalloonTextChar"/>
    <w:uiPriority w:val="99"/>
    <w:semiHidden/>
    <w:unhideWhenUsed/>
    <w:rsid w:val="00E05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6D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056D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05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056DB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E056D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056DB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E056D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E056DB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E056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056DB"/>
  </w:style>
  <w:style w:type="table" w:customStyle="1" w:styleId="TableGrid1">
    <w:name w:val="Table Grid1"/>
    <w:basedOn w:val="TableNormal"/>
    <w:next w:val="TableGrid"/>
    <w:uiPriority w:val="59"/>
    <w:rsid w:val="00E056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E056D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A71C2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C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8901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01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01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01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0164"/>
    <w:rPr>
      <w:b/>
      <w:bCs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056D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75D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9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58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courses/javascript-advance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0.png"/><Relationship Id="rId12" Type="http://schemas.openxmlformats.org/officeDocument/2006/relationships/image" Target="media/image2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8.png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57</TotalTime>
  <Pages>6</Pages>
  <Words>469</Words>
  <Characters>2677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antonoaatanasova</cp:lastModifiedBy>
  <cp:revision>67</cp:revision>
  <dcterms:created xsi:type="dcterms:W3CDTF">2019-03-13T09:42:00Z</dcterms:created>
  <dcterms:modified xsi:type="dcterms:W3CDTF">2019-03-16T17:05:00Z</dcterms:modified>
</cp:coreProperties>
</file>